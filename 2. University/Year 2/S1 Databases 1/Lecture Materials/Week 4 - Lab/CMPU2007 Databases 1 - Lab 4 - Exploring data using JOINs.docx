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90C4BA" w14:textId="7A37E4CD" w:rsidR="00FA0645" w:rsidRDefault="001E775C" w:rsidP="00FA0645">
      <w:pPr>
        <w:pStyle w:val="Heading2"/>
      </w:pPr>
      <w:bookmarkStart w:id="0" w:name="_Hlk21463299"/>
      <w:r>
        <w:t>CMPU 2007</w:t>
      </w:r>
      <w:r w:rsidR="0066654A">
        <w:t xml:space="preserve"> </w:t>
      </w:r>
      <w:r w:rsidR="00FA0645">
        <w:t>Data</w:t>
      </w:r>
      <w:r>
        <w:t>bases 1</w:t>
      </w:r>
      <w:r w:rsidR="0066654A">
        <w:t xml:space="preserve"> </w:t>
      </w:r>
      <w:r w:rsidR="00FA0645">
        <w:t xml:space="preserve">– Lab </w:t>
      </w:r>
      <w:r>
        <w:t>4</w:t>
      </w:r>
    </w:p>
    <w:p w14:paraId="71447D94" w14:textId="552D32CE" w:rsidR="00290ED3" w:rsidRDefault="00290ED3" w:rsidP="00EB6339">
      <w:r w:rsidRPr="00EB6339">
        <w:t>For this assignment, you are required to</w:t>
      </w:r>
      <w:r w:rsidR="00EB6339">
        <w:t>:</w:t>
      </w:r>
    </w:p>
    <w:p w14:paraId="4202FF13" w14:textId="12CED9FD" w:rsidR="00EB6339" w:rsidRDefault="00EB6339" w:rsidP="00EB6339">
      <w:pPr>
        <w:pStyle w:val="ListParagraph"/>
        <w:numPr>
          <w:ilvl w:val="0"/>
          <w:numId w:val="19"/>
        </w:numPr>
      </w:pPr>
      <w:r>
        <w:t>Set up and populate a database (the SQL code is provided)</w:t>
      </w:r>
    </w:p>
    <w:p w14:paraId="34DF9940" w14:textId="2E20304D" w:rsidR="005C078F" w:rsidRDefault="00EB6339" w:rsidP="000111E4">
      <w:pPr>
        <w:pStyle w:val="ListParagraph"/>
        <w:numPr>
          <w:ilvl w:val="0"/>
          <w:numId w:val="19"/>
        </w:numPr>
      </w:pPr>
      <w:r>
        <w:t>Run JOIN queries to retrieve information</w:t>
      </w:r>
    </w:p>
    <w:p w14:paraId="6A7AC995" w14:textId="1CC67BC5" w:rsidR="001E775C" w:rsidRDefault="001E775C" w:rsidP="001E775C">
      <w:pPr>
        <w:pStyle w:val="Heading2"/>
      </w:pPr>
      <w:r>
        <w:t>Prepare the database</w:t>
      </w:r>
    </w:p>
    <w:p w14:paraId="35E76599" w14:textId="5D1B5FFF" w:rsidR="001119FC" w:rsidRPr="00013131" w:rsidRDefault="001E775C" w:rsidP="000111E4">
      <w:r>
        <w:t xml:space="preserve">Access the Week 4 folder on Brightspace or OneDrive and download the file </w:t>
      </w:r>
      <w:proofErr w:type="spellStart"/>
      <w:r>
        <w:t>football.sql</w:t>
      </w:r>
      <w:proofErr w:type="spellEnd"/>
      <w:r>
        <w:t xml:space="preserve">. Open </w:t>
      </w:r>
      <w:proofErr w:type="spellStart"/>
      <w:r w:rsidRPr="001119FC">
        <w:t>football.sql</w:t>
      </w:r>
      <w:proofErr w:type="spellEnd"/>
      <w:r>
        <w:rPr>
          <w:b/>
          <w:bCs/>
        </w:rPr>
        <w:t xml:space="preserve"> </w:t>
      </w:r>
      <w:r w:rsidRPr="001E775C">
        <w:t>(using VS Code, for example)</w:t>
      </w:r>
      <w:r>
        <w:t xml:space="preserve"> and copy and paste the code into </w:t>
      </w:r>
      <w:proofErr w:type="spellStart"/>
      <w:r>
        <w:t>DBeaver</w:t>
      </w:r>
      <w:proofErr w:type="spellEnd"/>
      <w:r>
        <w:t xml:space="preserve"> or OneCompiler.com. Run the code to create and populate the tables. </w:t>
      </w:r>
    </w:p>
    <w:p w14:paraId="30C47401" w14:textId="3FCBCD54" w:rsidR="00290ED3" w:rsidRDefault="00290ED3" w:rsidP="00290ED3">
      <w:pPr>
        <w:pStyle w:val="Heading2"/>
      </w:pPr>
      <w:r>
        <w:t xml:space="preserve">Exploring the </w:t>
      </w:r>
      <w:r w:rsidR="008122B8">
        <w:t>f</w:t>
      </w:r>
      <w:r>
        <w:t xml:space="preserve">ootball </w:t>
      </w:r>
      <w:r w:rsidR="008122B8">
        <w:t>d</w:t>
      </w:r>
      <w:r>
        <w:t>atabase with JOINs</w:t>
      </w:r>
    </w:p>
    <w:p w14:paraId="7F30DDBA" w14:textId="134A81DD" w:rsidR="00290ED3" w:rsidRDefault="001119FC" w:rsidP="00290ED3">
      <w:r>
        <w:t>Consider the following scenario: y</w:t>
      </w:r>
      <w:r w:rsidR="00290ED3">
        <w:t xml:space="preserve">ou have just joined a sports analytics company. Your first task is to explore the football database (clubs, players, </w:t>
      </w:r>
      <w:proofErr w:type="spellStart"/>
      <w:r w:rsidR="00290ED3">
        <w:t>player_attributes</w:t>
      </w:r>
      <w:proofErr w:type="spellEnd"/>
      <w:r w:rsidR="00290ED3">
        <w:t xml:space="preserve">, </w:t>
      </w:r>
      <w:proofErr w:type="spellStart"/>
      <w:r w:rsidR="00290ED3">
        <w:t>player_contracts</w:t>
      </w:r>
      <w:proofErr w:type="spellEnd"/>
      <w:r w:rsidR="00290ED3">
        <w:t xml:space="preserve">). The company wants insights about clubs, players, contracts, and performance. Use JOINs to answer the following </w:t>
      </w:r>
      <w:r w:rsidR="007C1748">
        <w:t>company requests</w:t>
      </w:r>
      <w:r w:rsidR="00290ED3">
        <w:t>.</w:t>
      </w:r>
    </w:p>
    <w:p w14:paraId="5567A92D" w14:textId="77777777" w:rsidR="00290ED3" w:rsidRDefault="00290ED3" w:rsidP="00290ED3"/>
    <w:p w14:paraId="29F91768" w14:textId="3752335A" w:rsidR="00290ED3" w:rsidRDefault="00290ED3" w:rsidP="005C4E78">
      <w:r w:rsidRPr="000111E4">
        <w:rPr>
          <w:b/>
          <w:bCs/>
        </w:rPr>
        <w:t>Request 1)</w:t>
      </w:r>
      <w:r>
        <w:t xml:space="preserve"> List </w:t>
      </w:r>
      <w:r w:rsidR="00FC2B7C">
        <w:t>the names of all</w:t>
      </w:r>
      <w:r>
        <w:t xml:space="preserve"> players and</w:t>
      </w:r>
      <w:r w:rsidR="00B348CE">
        <w:t xml:space="preserve"> of</w:t>
      </w:r>
      <w:r>
        <w:t xml:space="preserve"> the clubs they are currently contracted to.</w:t>
      </w:r>
    </w:p>
    <w:p w14:paraId="1A257170" w14:textId="3C5BA5F3" w:rsidR="00290ED3" w:rsidRDefault="00290ED3" w:rsidP="00290ED3">
      <w:r w:rsidRPr="000111E4">
        <w:rPr>
          <w:b/>
          <w:bCs/>
        </w:rPr>
        <w:t xml:space="preserve">Request </w:t>
      </w:r>
      <w:r w:rsidR="005C4E78" w:rsidRPr="000111E4">
        <w:rPr>
          <w:b/>
          <w:bCs/>
        </w:rPr>
        <w:t>2</w:t>
      </w:r>
      <w:r w:rsidRPr="000111E4">
        <w:rPr>
          <w:b/>
          <w:bCs/>
        </w:rPr>
        <w:t>)</w:t>
      </w:r>
      <w:r>
        <w:t xml:space="preserve"> Find all players who have </w:t>
      </w:r>
      <w:r w:rsidR="00B348CE">
        <w:t xml:space="preserve">the attributes overall and potential </w:t>
      </w:r>
      <w:r>
        <w:t>recorded but no contract with any club.</w:t>
      </w:r>
    </w:p>
    <w:p w14:paraId="2364FFE4" w14:textId="0AE9618C" w:rsidR="00290ED3" w:rsidRDefault="00290ED3" w:rsidP="00290ED3">
      <w:r w:rsidRPr="000111E4">
        <w:rPr>
          <w:b/>
          <w:bCs/>
        </w:rPr>
        <w:t xml:space="preserve">Request </w:t>
      </w:r>
      <w:r w:rsidR="005C4E78" w:rsidRPr="000111E4">
        <w:rPr>
          <w:b/>
          <w:bCs/>
        </w:rPr>
        <w:t>3</w:t>
      </w:r>
      <w:r w:rsidRPr="000111E4">
        <w:rPr>
          <w:b/>
          <w:bCs/>
        </w:rPr>
        <w:t>)</w:t>
      </w:r>
      <w:r>
        <w:t xml:space="preserve"> List the top 10 highest-paid players, showing their name, wage, and the club they play for</w:t>
      </w:r>
      <w:r w:rsidR="001119FC">
        <w:t xml:space="preserve"> (Hint: if you add </w:t>
      </w:r>
      <w:r w:rsidR="001119FC" w:rsidRPr="000111E4">
        <w:rPr>
          <w:b/>
          <w:bCs/>
        </w:rPr>
        <w:t>LIMIT 10</w:t>
      </w:r>
      <w:r w:rsidR="005C4E78">
        <w:t xml:space="preserve"> to the end of your code, only the first 10 rows will be shown)</w:t>
      </w:r>
      <w:r>
        <w:t>.</w:t>
      </w:r>
    </w:p>
    <w:p w14:paraId="1EE4442E" w14:textId="58474D9B" w:rsidR="000111E4" w:rsidRDefault="00290ED3" w:rsidP="000111E4">
      <w:r w:rsidRPr="000111E4">
        <w:rPr>
          <w:b/>
          <w:bCs/>
        </w:rPr>
        <w:t xml:space="preserve">Request </w:t>
      </w:r>
      <w:r w:rsidR="005C4E78" w:rsidRPr="000111E4">
        <w:rPr>
          <w:b/>
          <w:bCs/>
        </w:rPr>
        <w:t>4</w:t>
      </w:r>
      <w:r w:rsidRPr="000111E4">
        <w:rPr>
          <w:b/>
          <w:bCs/>
        </w:rPr>
        <w:t>)</w:t>
      </w:r>
      <w:r>
        <w:t xml:space="preserve"> Show the player name, club name, and </w:t>
      </w:r>
      <w:proofErr w:type="spellStart"/>
      <w:r>
        <w:t>contract</w:t>
      </w:r>
      <w:r w:rsidR="00EB6339">
        <w:t>_valid_unti</w:t>
      </w:r>
      <w:bookmarkStart w:id="1" w:name="_GoBack"/>
      <w:bookmarkEnd w:id="1"/>
      <w:r w:rsidR="00EB6339">
        <w:t>l</w:t>
      </w:r>
      <w:proofErr w:type="spellEnd"/>
      <w:r>
        <w:t xml:space="preserve"> for players whose contracts expire in 2025.</w:t>
      </w:r>
    </w:p>
    <w:p w14:paraId="22896659" w14:textId="77777777" w:rsidR="000111E4" w:rsidRDefault="000111E4" w:rsidP="000111E4">
      <w:pPr>
        <w:pStyle w:val="Heading2"/>
      </w:pPr>
      <w:r>
        <w:t>Submitting and presenting your assignment</w:t>
      </w:r>
    </w:p>
    <w:p w14:paraId="7DFA3A42" w14:textId="3BBC29DB" w:rsidR="000111E4" w:rsidRDefault="000111E4" w:rsidP="000111E4">
      <w:r w:rsidRPr="00711B74">
        <w:t xml:space="preserve">Once you finish your assignment, </w:t>
      </w:r>
      <w:r>
        <w:t>make sure to:</w:t>
      </w:r>
    </w:p>
    <w:p w14:paraId="3C9E77E6" w14:textId="27D78DA4" w:rsidR="000111E4" w:rsidRDefault="000111E4" w:rsidP="000111E4">
      <w:pPr>
        <w:pStyle w:val="ListParagraph"/>
        <w:numPr>
          <w:ilvl w:val="0"/>
          <w:numId w:val="19"/>
        </w:numPr>
      </w:pPr>
      <w:r>
        <w:t>Submit the resulting file on Brightspace</w:t>
      </w:r>
    </w:p>
    <w:p w14:paraId="5EF4AEEF" w14:textId="5644B932" w:rsidR="001D6ECE" w:rsidRDefault="000111E4" w:rsidP="000111E4">
      <w:pPr>
        <w:pStyle w:val="ListParagraph"/>
        <w:numPr>
          <w:ilvl w:val="0"/>
          <w:numId w:val="19"/>
        </w:numPr>
      </w:pPr>
      <w:r>
        <w:t>Demo the lab to your lab instructor</w:t>
      </w:r>
      <w:bookmarkEnd w:id="0"/>
    </w:p>
    <w:sectPr w:rsidR="001D6ECE">
      <w:footerReference w:type="default" r:id="rId11"/>
      <w:headerReference w:type="first" r:id="rId12"/>
      <w:footerReference w:type="first" r:id="rId13"/>
      <w:pgSz w:w="11906" w:h="16838"/>
      <w:pgMar w:top="1134" w:right="1440" w:bottom="1134" w:left="1440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C2FE1A" w14:textId="77777777" w:rsidR="001F641C" w:rsidRDefault="001F641C">
      <w:pPr>
        <w:spacing w:after="0" w:line="240" w:lineRule="auto"/>
      </w:pPr>
      <w:r>
        <w:separator/>
      </w:r>
    </w:p>
  </w:endnote>
  <w:endnote w:type="continuationSeparator" w:id="0">
    <w:p w14:paraId="1BB3C3E1" w14:textId="77777777" w:rsidR="001F641C" w:rsidRDefault="001F6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6A7CC1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F8CBB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008698" w14:textId="77777777" w:rsidR="001F641C" w:rsidRDefault="001F641C">
      <w:pPr>
        <w:spacing w:after="0" w:line="240" w:lineRule="auto"/>
      </w:pPr>
      <w:r>
        <w:separator/>
      </w:r>
    </w:p>
  </w:footnote>
  <w:footnote w:type="continuationSeparator" w:id="0">
    <w:p w14:paraId="4B155A6C" w14:textId="77777777" w:rsidR="001F641C" w:rsidRDefault="001F6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5" w:type="dxa"/>
      <w:tblInd w:w="-284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69"/>
      <w:gridCol w:w="6946"/>
    </w:tblGrid>
    <w:tr w:rsidR="003D4160" w14:paraId="719E167D" w14:textId="77777777">
      <w:tc>
        <w:tcPr>
          <w:tcW w:w="226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6265219E" w14:textId="77777777" w:rsidR="00EB1865" w:rsidRDefault="00EB1865">
          <w:pPr>
            <w:pStyle w:val="Header"/>
          </w:pPr>
        </w:p>
      </w:tc>
      <w:tc>
        <w:tcPr>
          <w:tcW w:w="6946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5CC7A1FC" w14:textId="38FBC5E5" w:rsidR="00EB1865" w:rsidRDefault="001E775C" w:rsidP="001E775C">
          <w:pPr>
            <w:pStyle w:val="HeaderTop"/>
            <w:ind w:right="120"/>
          </w:pPr>
          <w:r>
            <w:t>7th</w:t>
          </w:r>
          <w:r w:rsidR="00D6677F">
            <w:t xml:space="preserve"> of </w:t>
          </w:r>
          <w:r w:rsidR="00290ED3">
            <w:t>October</w:t>
          </w:r>
          <w:r w:rsidR="00D6677F">
            <w:t xml:space="preserve"> 202</w:t>
          </w:r>
          <w:r w:rsidR="00FA0645">
            <w:t>5</w:t>
          </w:r>
          <w:r w:rsidR="00F032B7">
            <w:t xml:space="preserve">, </w:t>
          </w:r>
          <w:r>
            <w:t>CMPU 2007</w:t>
          </w:r>
          <w:r w:rsidR="00D6677F">
            <w:t>- Data</w:t>
          </w:r>
          <w:r>
            <w:t>bases 1</w:t>
          </w:r>
          <w:r w:rsidR="00F032B7">
            <w:t>, L</w:t>
          </w:r>
          <w:r w:rsidR="00D6677F">
            <w:t xml:space="preserve">ab </w:t>
          </w:r>
          <w:r>
            <w:t>4</w:t>
          </w:r>
        </w:p>
      </w:tc>
    </w:tr>
  </w:tbl>
  <w:p w14:paraId="58D1A05C" w14:textId="77777777" w:rsidR="00EB1865" w:rsidRDefault="00EB1865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B6F6E"/>
    <w:multiLevelType w:val="multilevel"/>
    <w:tmpl w:val="5C68717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D576E9B"/>
    <w:multiLevelType w:val="hybridMultilevel"/>
    <w:tmpl w:val="63A2DDAC"/>
    <w:lvl w:ilvl="0" w:tplc="F4FCF854">
      <w:start w:val="2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84F1E"/>
    <w:multiLevelType w:val="hybridMultilevel"/>
    <w:tmpl w:val="4A703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73E96"/>
    <w:multiLevelType w:val="hybridMultilevel"/>
    <w:tmpl w:val="9ED6F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A7A5D"/>
    <w:multiLevelType w:val="multilevel"/>
    <w:tmpl w:val="400A12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D13AF"/>
    <w:multiLevelType w:val="multilevel"/>
    <w:tmpl w:val="AA2E1166"/>
    <w:styleLink w:val="LFO14"/>
    <w:lvl w:ilvl="0">
      <w:numFmt w:val="bullet"/>
      <w:pStyle w:val="ListParagraph"/>
      <w:lvlText w:val="•"/>
      <w:lvlJc w:val="left"/>
      <w:pPr>
        <w:ind w:left="644" w:hanging="360"/>
      </w:pPr>
      <w:rPr>
        <w:rFonts w:ascii="Arial" w:hAnsi="Arial"/>
        <w:caps w:val="0"/>
        <w:color w:val="002147"/>
        <w:sz w:val="28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6" w15:restartNumberingAfterBreak="0">
    <w:nsid w:val="244231A7"/>
    <w:multiLevelType w:val="hybridMultilevel"/>
    <w:tmpl w:val="1D9C313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AB6606"/>
    <w:multiLevelType w:val="hybridMultilevel"/>
    <w:tmpl w:val="ED707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F037C"/>
    <w:multiLevelType w:val="hybridMultilevel"/>
    <w:tmpl w:val="D1261DEC"/>
    <w:lvl w:ilvl="0" w:tplc="673266F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3149C"/>
    <w:multiLevelType w:val="hybridMultilevel"/>
    <w:tmpl w:val="982E840C"/>
    <w:lvl w:ilvl="0" w:tplc="77BCCFE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A294E71"/>
    <w:multiLevelType w:val="hybridMultilevel"/>
    <w:tmpl w:val="A0BE3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7B41B6"/>
    <w:multiLevelType w:val="multilevel"/>
    <w:tmpl w:val="1E1426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509649B8"/>
    <w:multiLevelType w:val="hybridMultilevel"/>
    <w:tmpl w:val="0D76A3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77530"/>
    <w:multiLevelType w:val="hybridMultilevel"/>
    <w:tmpl w:val="A990A1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11796F"/>
    <w:multiLevelType w:val="hybridMultilevel"/>
    <w:tmpl w:val="1DDE47AC"/>
    <w:lvl w:ilvl="0" w:tplc="E3027E3A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14679"/>
    <w:multiLevelType w:val="hybridMultilevel"/>
    <w:tmpl w:val="EF7031BA"/>
    <w:lvl w:ilvl="0" w:tplc="6794F566">
      <w:start w:val="2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425B12"/>
    <w:multiLevelType w:val="hybridMultilevel"/>
    <w:tmpl w:val="06288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D46FF"/>
    <w:multiLevelType w:val="hybridMultilevel"/>
    <w:tmpl w:val="013C9788"/>
    <w:lvl w:ilvl="0" w:tplc="17E06778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970D2F"/>
    <w:multiLevelType w:val="hybridMultilevel"/>
    <w:tmpl w:val="B3404C90"/>
    <w:lvl w:ilvl="0" w:tplc="4FFE4EE8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4"/>
  </w:num>
  <w:num w:numId="5">
    <w:abstractNumId w:val="6"/>
  </w:num>
  <w:num w:numId="6">
    <w:abstractNumId w:val="17"/>
  </w:num>
  <w:num w:numId="7">
    <w:abstractNumId w:val="14"/>
  </w:num>
  <w:num w:numId="8">
    <w:abstractNumId w:val="10"/>
  </w:num>
  <w:num w:numId="9">
    <w:abstractNumId w:val="16"/>
  </w:num>
  <w:num w:numId="10">
    <w:abstractNumId w:val="18"/>
  </w:num>
  <w:num w:numId="11">
    <w:abstractNumId w:val="2"/>
  </w:num>
  <w:num w:numId="12">
    <w:abstractNumId w:val="7"/>
  </w:num>
  <w:num w:numId="13">
    <w:abstractNumId w:val="9"/>
  </w:num>
  <w:num w:numId="14">
    <w:abstractNumId w:val="8"/>
  </w:num>
  <w:num w:numId="15">
    <w:abstractNumId w:val="3"/>
  </w:num>
  <w:num w:numId="16">
    <w:abstractNumId w:val="12"/>
  </w:num>
  <w:num w:numId="17">
    <w:abstractNumId w:val="13"/>
  </w:num>
  <w:num w:numId="18">
    <w:abstractNumId w:val="1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A5"/>
    <w:rsid w:val="000111E4"/>
    <w:rsid w:val="0002747B"/>
    <w:rsid w:val="0004190F"/>
    <w:rsid w:val="0005509F"/>
    <w:rsid w:val="000647A4"/>
    <w:rsid w:val="000C61A1"/>
    <w:rsid w:val="000D7C8D"/>
    <w:rsid w:val="000F27A2"/>
    <w:rsid w:val="00100D70"/>
    <w:rsid w:val="001119FC"/>
    <w:rsid w:val="0012648D"/>
    <w:rsid w:val="00160902"/>
    <w:rsid w:val="0017430D"/>
    <w:rsid w:val="001813CE"/>
    <w:rsid w:val="001D4247"/>
    <w:rsid w:val="001D6ECE"/>
    <w:rsid w:val="001E775C"/>
    <w:rsid w:val="001F641C"/>
    <w:rsid w:val="00205129"/>
    <w:rsid w:val="00250F5A"/>
    <w:rsid w:val="00281983"/>
    <w:rsid w:val="00290ED3"/>
    <w:rsid w:val="002A7A7F"/>
    <w:rsid w:val="002B0079"/>
    <w:rsid w:val="002D4736"/>
    <w:rsid w:val="002E0616"/>
    <w:rsid w:val="00354CCE"/>
    <w:rsid w:val="003611AA"/>
    <w:rsid w:val="00361523"/>
    <w:rsid w:val="00384B75"/>
    <w:rsid w:val="003D3DAC"/>
    <w:rsid w:val="00426463"/>
    <w:rsid w:val="004334BD"/>
    <w:rsid w:val="00453F3F"/>
    <w:rsid w:val="004629F8"/>
    <w:rsid w:val="004702A5"/>
    <w:rsid w:val="00481F60"/>
    <w:rsid w:val="004A4F35"/>
    <w:rsid w:val="004B1088"/>
    <w:rsid w:val="004B216C"/>
    <w:rsid w:val="004C2ACA"/>
    <w:rsid w:val="004C5B8B"/>
    <w:rsid w:val="004F0C30"/>
    <w:rsid w:val="00503F0E"/>
    <w:rsid w:val="0053091E"/>
    <w:rsid w:val="0054232D"/>
    <w:rsid w:val="00555B28"/>
    <w:rsid w:val="00566AF2"/>
    <w:rsid w:val="005873E1"/>
    <w:rsid w:val="005C078F"/>
    <w:rsid w:val="005C2C94"/>
    <w:rsid w:val="005C4E78"/>
    <w:rsid w:val="00605173"/>
    <w:rsid w:val="00642F85"/>
    <w:rsid w:val="00664AA2"/>
    <w:rsid w:val="0066654A"/>
    <w:rsid w:val="00675513"/>
    <w:rsid w:val="006C7B8E"/>
    <w:rsid w:val="006D3E33"/>
    <w:rsid w:val="006E2FD7"/>
    <w:rsid w:val="006F6C6D"/>
    <w:rsid w:val="00703E78"/>
    <w:rsid w:val="0073415D"/>
    <w:rsid w:val="0075618D"/>
    <w:rsid w:val="0078521F"/>
    <w:rsid w:val="007A5D1A"/>
    <w:rsid w:val="007C1748"/>
    <w:rsid w:val="007D67DC"/>
    <w:rsid w:val="008122B8"/>
    <w:rsid w:val="00823B21"/>
    <w:rsid w:val="00883D85"/>
    <w:rsid w:val="008F0AB4"/>
    <w:rsid w:val="008F22D4"/>
    <w:rsid w:val="0092756D"/>
    <w:rsid w:val="00955D7A"/>
    <w:rsid w:val="009724E5"/>
    <w:rsid w:val="00987580"/>
    <w:rsid w:val="009A2DED"/>
    <w:rsid w:val="009C6E30"/>
    <w:rsid w:val="00A617C7"/>
    <w:rsid w:val="00AA3CC3"/>
    <w:rsid w:val="00AB3D12"/>
    <w:rsid w:val="00B1302B"/>
    <w:rsid w:val="00B2423C"/>
    <w:rsid w:val="00B265CF"/>
    <w:rsid w:val="00B31477"/>
    <w:rsid w:val="00B32D93"/>
    <w:rsid w:val="00B348CE"/>
    <w:rsid w:val="00B4559A"/>
    <w:rsid w:val="00B54987"/>
    <w:rsid w:val="00B829DB"/>
    <w:rsid w:val="00B95F0A"/>
    <w:rsid w:val="00C15009"/>
    <w:rsid w:val="00C55D31"/>
    <w:rsid w:val="00C612E8"/>
    <w:rsid w:val="00C62457"/>
    <w:rsid w:val="00C6516C"/>
    <w:rsid w:val="00CA2462"/>
    <w:rsid w:val="00CD61C2"/>
    <w:rsid w:val="00CD7358"/>
    <w:rsid w:val="00CE1758"/>
    <w:rsid w:val="00CE41EE"/>
    <w:rsid w:val="00D272DC"/>
    <w:rsid w:val="00D35176"/>
    <w:rsid w:val="00D5054C"/>
    <w:rsid w:val="00D5460E"/>
    <w:rsid w:val="00D6677F"/>
    <w:rsid w:val="00D7391D"/>
    <w:rsid w:val="00DA59B1"/>
    <w:rsid w:val="00DD02C1"/>
    <w:rsid w:val="00DF30C7"/>
    <w:rsid w:val="00DF3B98"/>
    <w:rsid w:val="00E25396"/>
    <w:rsid w:val="00E314F5"/>
    <w:rsid w:val="00E471D6"/>
    <w:rsid w:val="00E75C50"/>
    <w:rsid w:val="00E85946"/>
    <w:rsid w:val="00EA6CEF"/>
    <w:rsid w:val="00EB1865"/>
    <w:rsid w:val="00EB6339"/>
    <w:rsid w:val="00F032B7"/>
    <w:rsid w:val="00F46503"/>
    <w:rsid w:val="00F519B7"/>
    <w:rsid w:val="00F73683"/>
    <w:rsid w:val="00FA0645"/>
    <w:rsid w:val="00FC2B7C"/>
    <w:rsid w:val="00FC4CA4"/>
    <w:rsid w:val="00FE4FCE"/>
    <w:rsid w:val="00FF600B"/>
    <w:rsid w:val="17DA4537"/>
    <w:rsid w:val="2CA0586E"/>
    <w:rsid w:val="426F2CAF"/>
    <w:rsid w:val="4F11D53E"/>
    <w:rsid w:val="6C6E8ABD"/>
    <w:rsid w:val="71F84FC8"/>
    <w:rsid w:val="759E9D5E"/>
    <w:rsid w:val="7C46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EABE"/>
  <w15:chartTrackingRefBased/>
  <w15:docId w15:val="{B67E6385-6095-6240-92B2-8ABD18FA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19B7"/>
    <w:pPr>
      <w:suppressAutoHyphens/>
      <w:autoSpaceDN w:val="0"/>
      <w:spacing w:after="120" w:line="360" w:lineRule="auto"/>
      <w:contextualSpacing/>
    </w:pPr>
    <w:rPr>
      <w:rFonts w:eastAsia="Arial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4E5"/>
    <w:pPr>
      <w:keepNext/>
      <w:keepLines/>
      <w:spacing w:before="480"/>
      <w:jc w:val="center"/>
      <w:outlineLvl w:val="0"/>
    </w:pPr>
    <w:rPr>
      <w:rFonts w:eastAsia="Times New Roman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503"/>
    <w:pPr>
      <w:keepNext/>
      <w:keepLines/>
      <w:spacing w:before="40" w:after="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503"/>
    <w:pPr>
      <w:keepNext/>
      <w:keepLines/>
      <w:spacing w:before="40" w:after="0"/>
      <w:outlineLvl w:val="2"/>
    </w:pPr>
    <w:rPr>
      <w:rFonts w:eastAsiaTheme="majorEastAsia" w:cstheme="majorBidi"/>
      <w:b/>
      <w:sz w:val="3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E5"/>
    <w:rPr>
      <w:rFonts w:eastAsia="Times New Roman" w:cs="Times New Roman"/>
      <w:b/>
      <w:bCs/>
      <w:kern w:val="0"/>
      <w:sz w:val="40"/>
      <w:szCs w:val="28"/>
      <w14:ligatures w14:val="none"/>
    </w:rPr>
  </w:style>
  <w:style w:type="paragraph" w:styleId="Header">
    <w:name w:val="header"/>
    <w:basedOn w:val="Normal"/>
    <w:link w:val="HeaderChar"/>
    <w:rsid w:val="00F03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032B7"/>
    <w:rPr>
      <w:rFonts w:ascii="Helvetica" w:eastAsia="Arial" w:hAnsi="Helvetica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rsid w:val="00F032B7"/>
    <w:pPr>
      <w:tabs>
        <w:tab w:val="center" w:pos="4513"/>
        <w:tab w:val="right" w:pos="9026"/>
      </w:tabs>
      <w:spacing w:after="0" w:line="240" w:lineRule="auto"/>
      <w:jc w:val="right"/>
    </w:pPr>
    <w:rPr>
      <w:rFonts w:cs="Arial"/>
      <w:szCs w:val="20"/>
    </w:rPr>
  </w:style>
  <w:style w:type="character" w:customStyle="1" w:styleId="FooterChar">
    <w:name w:val="Footer Char"/>
    <w:basedOn w:val="DefaultParagraphFont"/>
    <w:link w:val="Footer"/>
    <w:rsid w:val="00F032B7"/>
    <w:rPr>
      <w:rFonts w:ascii="Helvetica" w:eastAsia="Arial" w:hAnsi="Helvetica" w:cs="Arial"/>
      <w:kern w:val="0"/>
      <w:sz w:val="26"/>
      <w:szCs w:val="20"/>
      <w14:ligatures w14:val="none"/>
    </w:rPr>
  </w:style>
  <w:style w:type="character" w:styleId="Hyperlink">
    <w:name w:val="Hyperlink"/>
    <w:basedOn w:val="DefaultParagraphFont"/>
    <w:uiPriority w:val="99"/>
    <w:rsid w:val="00F032B7"/>
    <w:rPr>
      <w:color w:val="0E2345"/>
      <w:u w:val="single"/>
    </w:rPr>
  </w:style>
  <w:style w:type="paragraph" w:styleId="ListParagraph">
    <w:name w:val="List Paragraph"/>
    <w:basedOn w:val="Normal"/>
    <w:rsid w:val="00F032B7"/>
    <w:pPr>
      <w:numPr>
        <w:numId w:val="1"/>
      </w:numPr>
      <w:spacing w:before="120"/>
    </w:pPr>
  </w:style>
  <w:style w:type="paragraph" w:styleId="Title">
    <w:name w:val="Title"/>
    <w:basedOn w:val="Normal"/>
    <w:next w:val="Normal"/>
    <w:link w:val="TitleChar"/>
    <w:uiPriority w:val="10"/>
    <w:qFormat/>
    <w:rsid w:val="00F46503"/>
    <w:pPr>
      <w:spacing w:before="360" w:after="240"/>
      <w:jc w:val="center"/>
    </w:pPr>
    <w:rPr>
      <w:rFonts w:eastAsia="Times New Roman"/>
      <w:b/>
      <w:smallCaps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03"/>
    <w:rPr>
      <w:rFonts w:eastAsia="Times New Roman" w:cs="Times New Roman"/>
      <w:b/>
      <w:smallCaps/>
      <w:spacing w:val="-10"/>
      <w:kern w:val="3"/>
      <w:sz w:val="56"/>
      <w:szCs w:val="56"/>
      <w14:ligatures w14:val="none"/>
    </w:rPr>
  </w:style>
  <w:style w:type="paragraph" w:customStyle="1" w:styleId="HeaderTop">
    <w:name w:val="Header Top"/>
    <w:basedOn w:val="Normal"/>
    <w:rsid w:val="002A7A7F"/>
    <w:pPr>
      <w:spacing w:before="60" w:after="0"/>
      <w:jc w:val="right"/>
    </w:pPr>
    <w:rPr>
      <w:color w:val="000000" w:themeColor="text1"/>
      <w:sz w:val="24"/>
    </w:rPr>
  </w:style>
  <w:style w:type="paragraph" w:styleId="TOC1">
    <w:name w:val="toc 1"/>
    <w:basedOn w:val="Normal"/>
    <w:next w:val="Normal"/>
    <w:autoRedefine/>
    <w:uiPriority w:val="39"/>
    <w:rsid w:val="00F032B7"/>
    <w:pPr>
      <w:keepNext/>
      <w:keepLines/>
      <w:tabs>
        <w:tab w:val="right" w:leader="underscore" w:pos="9016"/>
      </w:tabs>
    </w:pPr>
    <w:rPr>
      <w:b/>
    </w:rPr>
  </w:style>
  <w:style w:type="numbering" w:customStyle="1" w:styleId="LFO14">
    <w:name w:val="LFO14"/>
    <w:basedOn w:val="NoList"/>
    <w:rsid w:val="00F032B7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F46503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46503"/>
    <w:rPr>
      <w:rFonts w:eastAsiaTheme="majorEastAsia" w:cstheme="majorBidi"/>
      <w:b/>
      <w:kern w:val="0"/>
      <w:sz w:val="30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B7"/>
    <w:pPr>
      <w:numPr>
        <w:ilvl w:val="1"/>
      </w:numPr>
      <w:spacing w:after="0"/>
      <w:ind w:left="720"/>
    </w:pPr>
    <w:rPr>
      <w:rFonts w:eastAsiaTheme="minorEastAsia" w:cstheme="minorBidi"/>
      <w:b/>
      <w:color w:val="000000" w:themeColor="text1"/>
      <w:spacing w:val="15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519B7"/>
    <w:rPr>
      <w:rFonts w:eastAsiaTheme="minorEastAsia"/>
      <w:b/>
      <w:color w:val="000000" w:themeColor="text1"/>
      <w:spacing w:val="15"/>
      <w:kern w:val="0"/>
      <w:sz w:val="28"/>
      <w14:ligatures w14:val="none"/>
    </w:rPr>
  </w:style>
  <w:style w:type="character" w:styleId="SubtleEmphasis">
    <w:name w:val="Subtle Emphasis"/>
    <w:basedOn w:val="DefaultParagraphFont"/>
    <w:uiPriority w:val="19"/>
    <w:rsid w:val="00DA59B1"/>
    <w:rPr>
      <w:rFonts w:ascii="Helvetica" w:hAnsi="Helvetica"/>
      <w:i/>
      <w:iCs/>
      <w:color w:val="404040" w:themeColor="text1" w:themeTint="BF"/>
      <w:sz w:val="26"/>
    </w:rPr>
  </w:style>
  <w:style w:type="character" w:styleId="Emphasis">
    <w:name w:val="Emphasis"/>
    <w:basedOn w:val="DefaultParagraphFont"/>
    <w:uiPriority w:val="20"/>
    <w:rsid w:val="00CD7358"/>
    <w:rPr>
      <w:rFonts w:ascii="Helvetica" w:hAnsi="Helvetica"/>
      <w:i w:val="0"/>
      <w:iCs/>
      <w:sz w:val="26"/>
    </w:rPr>
  </w:style>
  <w:style w:type="character" w:styleId="IntenseEmphasis">
    <w:name w:val="Intense Emphasis"/>
    <w:basedOn w:val="DefaultParagraphFont"/>
    <w:uiPriority w:val="21"/>
    <w:rsid w:val="00DA59B1"/>
    <w:rPr>
      <w:rFonts w:ascii="Helvetica" w:hAnsi="Helvetica"/>
      <w:i/>
      <w:iCs/>
      <w:color w:val="4472C4" w:themeColor="accent1"/>
      <w:sz w:val="26"/>
    </w:rPr>
  </w:style>
  <w:style w:type="character" w:styleId="Strong">
    <w:name w:val="Strong"/>
    <w:basedOn w:val="DefaultParagraphFont"/>
    <w:uiPriority w:val="22"/>
    <w:qFormat/>
    <w:rsid w:val="00DA59B1"/>
    <w:rPr>
      <w:rFonts w:ascii="Helvetica" w:hAnsi="Helvetica"/>
      <w:b/>
      <w:bCs/>
      <w:color w:val="auto"/>
      <w:sz w:val="26"/>
    </w:rPr>
  </w:style>
  <w:style w:type="paragraph" w:styleId="Quote">
    <w:name w:val="Quote"/>
    <w:basedOn w:val="Normal"/>
    <w:next w:val="Normal"/>
    <w:link w:val="QuoteChar"/>
    <w:uiPriority w:val="29"/>
    <w:rsid w:val="00DA59B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B1"/>
    <w:rPr>
      <w:rFonts w:ascii="Helvetica" w:eastAsia="Arial" w:hAnsi="Helvetica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5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358"/>
    <w:rPr>
      <w:rFonts w:ascii="Helvetica" w:eastAsia="Arial" w:hAnsi="Helvetica" w:cs="Times New Roman"/>
      <w:iCs/>
      <w:color w:val="4472C4" w:themeColor="accent1"/>
      <w:kern w:val="0"/>
      <w:sz w:val="26"/>
      <w:szCs w:val="26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DA59B1"/>
    <w:rPr>
      <w:rFonts w:ascii="Helvetica" w:hAnsi="Helvetica"/>
      <w:smallCaps/>
      <w:color w:val="5A5A5A" w:themeColor="text1" w:themeTint="A5"/>
      <w:sz w:val="26"/>
    </w:rPr>
  </w:style>
  <w:style w:type="character" w:styleId="IntenseReference">
    <w:name w:val="Intense Reference"/>
    <w:basedOn w:val="DefaultParagraphFont"/>
    <w:uiPriority w:val="32"/>
    <w:qFormat/>
    <w:rsid w:val="00DA59B1"/>
    <w:rPr>
      <w:rFonts w:ascii="Helvetica" w:hAnsi="Helvetica"/>
      <w:b/>
      <w:bCs/>
      <w:smallCaps/>
      <w:color w:val="4472C4" w:themeColor="accent1"/>
      <w:spacing w:val="5"/>
      <w:sz w:val="26"/>
    </w:rPr>
  </w:style>
  <w:style w:type="character" w:styleId="BookTitle">
    <w:name w:val="Book Title"/>
    <w:basedOn w:val="DefaultParagraphFont"/>
    <w:uiPriority w:val="33"/>
    <w:rsid w:val="00DA59B1"/>
    <w:rPr>
      <w:rFonts w:ascii="Helvetica" w:hAnsi="Helvetica"/>
      <w:b/>
      <w:bCs/>
      <w:i/>
      <w:iCs/>
      <w:spacing w:val="5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955D7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5D7A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A617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46503"/>
    <w:pPr>
      <w:suppressAutoHyphens w:val="0"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1F60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1264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264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C5B8B"/>
    <w:pPr>
      <w:suppressAutoHyphens w:val="0"/>
      <w:autoSpaceDN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/>
      <w:sz w:val="24"/>
      <w:szCs w:val="24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6755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rocha/OneDrive%20-%20Technological%20University%20Dublin/Modules%202023-24/Databases%201/Week%201%20-%20Introduction%20to%20Databases/Lab%201/Lab%201%20-%20Installing%20PostGr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e8872b-6cbd-4bc2-a1b1-93bd9d636a9c" xsi:nil="true"/>
    <lcf76f155ced4ddcb4097134ff3c332f xmlns="5fa573f1-0388-4933-b06f-1f1a0fb87c89">
      <Terms xmlns="http://schemas.microsoft.com/office/infopath/2007/PartnerControls"/>
    </lcf76f155ced4ddcb4097134ff3c332f>
    <SharedWithUsers xmlns="7fe8872b-6cbd-4bc2-a1b1-93bd9d636a9c">
      <UserInfo>
        <DisplayName>School of Computer Science-Staff-City Members</DisplayName>
        <AccountId>138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F374BB96A3DE46B150CC6A9F517AE9" ma:contentTypeVersion="17" ma:contentTypeDescription="Create a new document." ma:contentTypeScope="" ma:versionID="8e55672a6cd35329aa98f13185405290">
  <xsd:schema xmlns:xsd="http://www.w3.org/2001/XMLSchema" xmlns:xs="http://www.w3.org/2001/XMLSchema" xmlns:p="http://schemas.microsoft.com/office/2006/metadata/properties" xmlns:ns2="5fa573f1-0388-4933-b06f-1f1a0fb87c89" xmlns:ns3="7fe8872b-6cbd-4bc2-a1b1-93bd9d636a9c" targetNamespace="http://schemas.microsoft.com/office/2006/metadata/properties" ma:root="true" ma:fieldsID="cdd13ec41790b5451f326938c99a02fb" ns2:_="" ns3:_="">
    <xsd:import namespace="5fa573f1-0388-4933-b06f-1f1a0fb87c89"/>
    <xsd:import namespace="7fe8872b-6cbd-4bc2-a1b1-93bd9d636a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73f1-0388-4933-b06f-1f1a0fb87c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168bf0-f213-4887-af2e-cac682fa24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8872b-6cbd-4bc2-a1b1-93bd9d636a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b5aa41c-e4fb-41a8-90d6-833c8917b781}" ma:internalName="TaxCatchAll" ma:showField="CatchAllData" ma:web="7fe8872b-6cbd-4bc2-a1b1-93bd9d636a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3A54F-FF9C-401A-BACA-52E7EB71AD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2B7733-D0C7-4084-A216-5E1E464F60A8}">
  <ds:schemaRefs>
    <ds:schemaRef ds:uri="http://schemas.microsoft.com/office/2006/metadata/properties"/>
    <ds:schemaRef ds:uri="http://schemas.microsoft.com/office/infopath/2007/PartnerControls"/>
    <ds:schemaRef ds:uri="7fe8872b-6cbd-4bc2-a1b1-93bd9d636a9c"/>
    <ds:schemaRef ds:uri="5fa573f1-0388-4933-b06f-1f1a0fb87c89"/>
  </ds:schemaRefs>
</ds:datastoreItem>
</file>

<file path=customXml/itemProps3.xml><?xml version="1.0" encoding="utf-8"?>
<ds:datastoreItem xmlns:ds="http://schemas.openxmlformats.org/officeDocument/2006/customXml" ds:itemID="{F4D5BA97-38EE-48CD-8A37-E095E760B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a573f1-0388-4933-b06f-1f1a0fb87c89"/>
    <ds:schemaRef ds:uri="7fe8872b-6cbd-4bc2-a1b1-93bd9d636a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05821D-A0EC-6C42-AFE4-7521DFA64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1 - Installing PostGres.dotx</Template>
  <TotalTime>47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Rocha</dc:creator>
  <cp:keywords/>
  <dc:description/>
  <cp:lastModifiedBy>Mariana Rocha</cp:lastModifiedBy>
  <cp:revision>10</cp:revision>
  <dcterms:created xsi:type="dcterms:W3CDTF">2025-10-01T13:23:00Z</dcterms:created>
  <dcterms:modified xsi:type="dcterms:W3CDTF">2025-10-02T14:45:00Z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0x01010060F374BB96A3DE46B150CC6A9F517AE9</vt:lpwstr>
  </property>
  <property fmtid="{D5CDD505-2E9C-101B-9397-08002B2CF9AE}" pid="3" name="MediaServiceImageTags">
    <vt:lpwstr/>
  </property>
</Properties>
</file>