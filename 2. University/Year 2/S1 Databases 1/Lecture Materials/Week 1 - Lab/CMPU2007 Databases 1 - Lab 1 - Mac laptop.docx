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905297" w14:textId="77777777" w:rsidR="00017E98" w:rsidRDefault="00017E98" w:rsidP="00017E98">
      <w:pPr>
        <w:pStyle w:val="Heading2"/>
      </w:pPr>
      <w:bookmarkStart w:id="0" w:name="_Hlk21463299"/>
      <w:r>
        <w:t>CMPU2007 Databases 1 – Lab 1</w:t>
      </w:r>
    </w:p>
    <w:p w14:paraId="1F2820EB" w14:textId="4893DBDB" w:rsidR="000647A4" w:rsidRDefault="00017E98" w:rsidP="00017E98">
      <w:r>
        <w:t xml:space="preserve">In this assignment, you will start practising your knowledge of SQL and relational databases on </w:t>
      </w:r>
      <w:r>
        <w:t xml:space="preserve">a mac laptop. To complete the lab, follow the instructions below on how to install PostgreSQL and </w:t>
      </w:r>
      <w:proofErr w:type="spellStart"/>
      <w:r>
        <w:t>DBeaver</w:t>
      </w:r>
      <w:proofErr w:type="spellEnd"/>
      <w:r>
        <w:t xml:space="preserve"> on your laptop.</w:t>
      </w:r>
    </w:p>
    <w:p w14:paraId="1D836C62" w14:textId="77777777" w:rsidR="00017E98" w:rsidRDefault="00017E98" w:rsidP="00017E98"/>
    <w:p w14:paraId="61839E1A" w14:textId="363E0F50" w:rsidR="00D6677F" w:rsidRPr="004629F8" w:rsidRDefault="00D6677F" w:rsidP="00D6677F">
      <w:pPr>
        <w:pStyle w:val="Heading2"/>
      </w:pPr>
      <w:bookmarkStart w:id="1" w:name="_Toc144838937"/>
      <w:r>
        <w:t>How to install PostgreSQL on a Mac</w:t>
      </w:r>
      <w:r w:rsidR="00017E98">
        <w:t xml:space="preserve"> </w:t>
      </w:r>
      <w:r>
        <w:t>laptop?</w:t>
      </w:r>
      <w:bookmarkEnd w:id="1"/>
    </w:p>
    <w:p w14:paraId="0D361428" w14:textId="77777777" w:rsidR="00605173" w:rsidRDefault="00605173" w:rsidP="00605173">
      <w:pPr>
        <w:ind w:firstLine="426"/>
      </w:pPr>
      <w:r>
        <w:t xml:space="preserve">1. </w:t>
      </w:r>
      <w:r w:rsidR="006F6C6D" w:rsidRPr="006F6C6D">
        <w:t xml:space="preserve">Visit the </w:t>
      </w:r>
      <w:hyperlink r:id="rId11" w:history="1">
        <w:proofErr w:type="spellStart"/>
        <w:r w:rsidR="006F6C6D" w:rsidRPr="006F6C6D">
          <w:rPr>
            <w:rStyle w:val="Hyperlink"/>
          </w:rPr>
          <w:t>Postgres.app</w:t>
        </w:r>
        <w:proofErr w:type="spellEnd"/>
        <w:r w:rsidR="006F6C6D" w:rsidRPr="006F6C6D">
          <w:rPr>
            <w:rStyle w:val="Hyperlink"/>
          </w:rPr>
          <w:t xml:space="preserve"> </w:t>
        </w:r>
        <w:r w:rsidR="006F6C6D" w:rsidRPr="006F6C6D">
          <w:rPr>
            <w:rStyle w:val="Hyperlink"/>
          </w:rPr>
          <w:t>w</w:t>
        </w:r>
        <w:r w:rsidR="006F6C6D" w:rsidRPr="006F6C6D">
          <w:rPr>
            <w:rStyle w:val="Hyperlink"/>
          </w:rPr>
          <w:t>ebsite</w:t>
        </w:r>
      </w:hyperlink>
      <w:r w:rsidR="006F6C6D" w:rsidRPr="006F6C6D">
        <w:t xml:space="preserve"> in your web browser.</w:t>
      </w:r>
    </w:p>
    <w:p w14:paraId="6EAFFDF2" w14:textId="12AF5D0E" w:rsidR="00605173" w:rsidRPr="00017E98" w:rsidRDefault="00605173" w:rsidP="00605173">
      <w:pPr>
        <w:ind w:firstLine="426"/>
      </w:pPr>
      <w:r>
        <w:t xml:space="preserve">2. </w:t>
      </w:r>
      <w:r w:rsidR="00017E98">
        <w:t xml:space="preserve">In the tab </w:t>
      </w:r>
      <w:r w:rsidR="00017E98">
        <w:rPr>
          <w:b/>
          <w:bCs/>
        </w:rPr>
        <w:t>Downloads</w:t>
      </w:r>
      <w:r w:rsidR="00017E98">
        <w:t>, make sure to download the latest release.</w:t>
      </w:r>
    </w:p>
    <w:p w14:paraId="70AE2EB0" w14:textId="77777777" w:rsidR="00605173" w:rsidRDefault="00605173" w:rsidP="00605173">
      <w:pPr>
        <w:ind w:firstLine="426"/>
      </w:pPr>
      <w:r>
        <w:t xml:space="preserve">3. </w:t>
      </w:r>
      <w:r w:rsidR="006F6C6D">
        <w:t>Save the .dmg file to a folder of your preference</w:t>
      </w:r>
    </w:p>
    <w:p w14:paraId="4FC76B84" w14:textId="77777777" w:rsidR="00EF3666" w:rsidRDefault="00605173" w:rsidP="00EF3666">
      <w:pPr>
        <w:ind w:firstLine="426"/>
      </w:pPr>
      <w:r>
        <w:t>4. After the download</w:t>
      </w:r>
      <w:r w:rsidR="006F6C6D">
        <w:t xml:space="preserve">, open the .dmg file and drag and drop the </w:t>
      </w:r>
      <w:proofErr w:type="spellStart"/>
      <w:r w:rsidR="006F6C6D">
        <w:t>Postgres.app</w:t>
      </w:r>
      <w:proofErr w:type="spellEnd"/>
      <w:r w:rsidR="006F6C6D">
        <w:t xml:space="preserve"> icon into your </w:t>
      </w:r>
      <w:r w:rsidR="006F6C6D" w:rsidRPr="00605173">
        <w:rPr>
          <w:b/>
          <w:bCs/>
        </w:rPr>
        <w:t xml:space="preserve">Applications </w:t>
      </w:r>
      <w:r w:rsidR="006F6C6D">
        <w:t>folder.</w:t>
      </w:r>
    </w:p>
    <w:p w14:paraId="654206DA" w14:textId="6247E4E6" w:rsidR="00605173" w:rsidRDefault="00EF3666" w:rsidP="003611F2">
      <w:pPr>
        <w:ind w:firstLine="426"/>
      </w:pPr>
      <w:r>
        <w:t xml:space="preserve">5. </w:t>
      </w:r>
      <w:r>
        <w:t>During installation, you</w:t>
      </w:r>
      <w:r>
        <w:t xml:space="preserve"> might</w:t>
      </w:r>
      <w:r>
        <w:t xml:space="preserve"> be prompted to set a password for the default PostgreSQL superuser account, called </w:t>
      </w:r>
      <w:proofErr w:type="spellStart"/>
      <w:r>
        <w:t>postgres</w:t>
      </w:r>
      <w:proofErr w:type="spellEnd"/>
      <w:r>
        <w:t>.</w:t>
      </w:r>
      <w:r>
        <w:t xml:space="preserve"> </w:t>
      </w:r>
      <w:r>
        <w:t>This password is required later to</w:t>
      </w:r>
      <w:r>
        <w:t xml:space="preserve"> connect to your database through </w:t>
      </w:r>
      <w:proofErr w:type="spellStart"/>
      <w:r>
        <w:t>DBeaver</w:t>
      </w:r>
      <w:proofErr w:type="spellEnd"/>
      <w:r>
        <w:t xml:space="preserve">. </w:t>
      </w:r>
      <w:r>
        <w:rPr>
          <w:b/>
          <w:bCs/>
        </w:rPr>
        <w:t>Make sure you remember this password as there is no easy way to recover it!</w:t>
      </w:r>
      <w:r w:rsidR="003611F2">
        <w:rPr>
          <w:b/>
          <w:bCs/>
        </w:rPr>
        <w:t xml:space="preserve"> </w:t>
      </w:r>
      <w:r w:rsidR="003611F2">
        <w:t xml:space="preserve">You can also leave it empty if you prefer. </w:t>
      </w:r>
      <w:bookmarkStart w:id="2" w:name="_GoBack"/>
      <w:bookmarkEnd w:id="2"/>
    </w:p>
    <w:p w14:paraId="310DCF35" w14:textId="3F169AD4" w:rsidR="006F6C6D" w:rsidRDefault="00EF3666" w:rsidP="00605173">
      <w:pPr>
        <w:ind w:firstLine="426"/>
      </w:pPr>
      <w:r>
        <w:t>6</w:t>
      </w:r>
      <w:r w:rsidR="00605173">
        <w:t xml:space="preserve">. </w:t>
      </w:r>
      <w:r w:rsidR="0053091E">
        <w:t>Open the Applications folder and d</w:t>
      </w:r>
      <w:r w:rsidR="006F6C6D">
        <w:t xml:space="preserve">ouble-click </w:t>
      </w:r>
      <w:r w:rsidR="0053091E">
        <w:t xml:space="preserve">on the Postgres icon </w:t>
      </w:r>
      <w:r w:rsidR="006F6C6D">
        <w:t>to launch it. You will see a small elephant icon in your macOS menu bar, indicating that PostgreSQL is running.</w:t>
      </w:r>
    </w:p>
    <w:p w14:paraId="58C86CD0" w14:textId="77777777" w:rsidR="00017E98" w:rsidRDefault="00017E98" w:rsidP="00605173">
      <w:pPr>
        <w:ind w:firstLine="426"/>
      </w:pPr>
    </w:p>
    <w:p w14:paraId="79D30150" w14:textId="77777777" w:rsidR="006F6C6D" w:rsidRPr="004629F8" w:rsidRDefault="006F6C6D" w:rsidP="006F6C6D">
      <w:pPr>
        <w:pStyle w:val="Heading2"/>
      </w:pPr>
      <w:bookmarkStart w:id="3" w:name="_Toc144838938"/>
      <w:r>
        <w:t xml:space="preserve">How to install </w:t>
      </w:r>
      <w:proofErr w:type="spellStart"/>
      <w:r>
        <w:t>DBeaver</w:t>
      </w:r>
      <w:proofErr w:type="spellEnd"/>
      <w:r>
        <w:t xml:space="preserve"> on a MacBook laptop?</w:t>
      </w:r>
      <w:bookmarkEnd w:id="3"/>
    </w:p>
    <w:p w14:paraId="2EE64AD5" w14:textId="77777777" w:rsidR="00605173" w:rsidRDefault="006F6C6D" w:rsidP="00605173">
      <w:r>
        <w:t xml:space="preserve">To install </w:t>
      </w:r>
      <w:proofErr w:type="spellStart"/>
      <w:r w:rsidR="0002747B">
        <w:t>DBeaver</w:t>
      </w:r>
      <w:proofErr w:type="spellEnd"/>
      <w:r w:rsidR="0002747B">
        <w:t xml:space="preserve"> </w:t>
      </w:r>
      <w:r>
        <w:t>on a MacBook laptop, follow the instructions belo</w:t>
      </w:r>
      <w:r w:rsidR="008F22D4">
        <w:t>w:</w:t>
      </w:r>
    </w:p>
    <w:p w14:paraId="53D18F17" w14:textId="77777777" w:rsidR="00605173" w:rsidRDefault="00605173" w:rsidP="00605173">
      <w:pPr>
        <w:ind w:firstLine="426"/>
      </w:pPr>
      <w:r>
        <w:t xml:space="preserve">1. </w:t>
      </w:r>
      <w:r w:rsidR="0002747B" w:rsidRPr="0002747B">
        <w:t xml:space="preserve">Visit the </w:t>
      </w:r>
      <w:hyperlink r:id="rId12" w:history="1">
        <w:proofErr w:type="spellStart"/>
        <w:r w:rsidR="0002747B" w:rsidRPr="008F22D4">
          <w:rPr>
            <w:rStyle w:val="Hyperlink"/>
          </w:rPr>
          <w:t>DBeaver</w:t>
        </w:r>
        <w:proofErr w:type="spellEnd"/>
        <w:r w:rsidR="0002747B" w:rsidRPr="008F22D4">
          <w:rPr>
            <w:rStyle w:val="Hyperlink"/>
          </w:rPr>
          <w:t xml:space="preserve"> w</w:t>
        </w:r>
        <w:r w:rsidR="0002747B" w:rsidRPr="008F22D4">
          <w:rPr>
            <w:rStyle w:val="Hyperlink"/>
          </w:rPr>
          <w:t>e</w:t>
        </w:r>
        <w:r w:rsidR="0002747B" w:rsidRPr="008F22D4">
          <w:rPr>
            <w:rStyle w:val="Hyperlink"/>
          </w:rPr>
          <w:t>bsite</w:t>
        </w:r>
      </w:hyperlink>
      <w:r w:rsidR="0002747B" w:rsidRPr="0002747B">
        <w:t xml:space="preserve"> in your web browser.</w:t>
      </w:r>
    </w:p>
    <w:p w14:paraId="296B4AA9" w14:textId="0332BBD9" w:rsidR="00605173" w:rsidRDefault="00605173" w:rsidP="00605173">
      <w:pPr>
        <w:ind w:firstLine="426"/>
      </w:pPr>
      <w:r>
        <w:t xml:space="preserve">2. </w:t>
      </w:r>
      <w:r w:rsidR="00017E98">
        <w:t xml:space="preserve">On the left, you should see the downloads available for the </w:t>
      </w:r>
      <w:proofErr w:type="spellStart"/>
      <w:r w:rsidR="00017E98">
        <w:t>DBeaver</w:t>
      </w:r>
      <w:proofErr w:type="spellEnd"/>
      <w:r w:rsidR="00017E98">
        <w:t xml:space="preserve"> community edition – this is the free version of the software. Make sure you download the one that suits your laptop processor – Apple Silicon or Intel. </w:t>
      </w:r>
      <w:r w:rsidR="008F22D4">
        <w:t xml:space="preserve">If you do not know your laptop’s </w:t>
      </w:r>
      <w:r w:rsidR="00017E98">
        <w:t>processor</w:t>
      </w:r>
      <w:r w:rsidR="0053091E">
        <w:t>:</w:t>
      </w:r>
    </w:p>
    <w:p w14:paraId="141BFF0D" w14:textId="77777777" w:rsidR="00605173" w:rsidRDefault="00605173" w:rsidP="00605173">
      <w:pPr>
        <w:ind w:firstLine="720"/>
      </w:pPr>
      <w:r>
        <w:t xml:space="preserve">- </w:t>
      </w:r>
      <w:r w:rsidR="0053091E">
        <w:t>C</w:t>
      </w:r>
      <w:r w:rsidR="008F22D4" w:rsidRPr="008F22D4">
        <w:t>lick on the Apple logo in the top-left corner of your screen</w:t>
      </w:r>
    </w:p>
    <w:p w14:paraId="63282AFA" w14:textId="1AEA79B2" w:rsidR="00605173" w:rsidRDefault="00605173" w:rsidP="00017E98">
      <w:pPr>
        <w:ind w:firstLine="720"/>
      </w:pPr>
      <w:r>
        <w:t xml:space="preserve">- </w:t>
      </w:r>
      <w:r w:rsidR="0053091E">
        <w:t>S</w:t>
      </w:r>
      <w:r w:rsidR="008F22D4" w:rsidRPr="008F22D4">
        <w:t xml:space="preserve">elect </w:t>
      </w:r>
      <w:r w:rsidR="008F22D4" w:rsidRPr="008F22D4">
        <w:rPr>
          <w:bCs/>
        </w:rPr>
        <w:t>About This Mac</w:t>
      </w:r>
      <w:r w:rsidR="008F22D4">
        <w:t xml:space="preserve"> </w:t>
      </w:r>
      <w:r w:rsidR="008F22D4" w:rsidRPr="008F22D4">
        <w:t>from the dropdown menu</w:t>
      </w:r>
    </w:p>
    <w:p w14:paraId="1705ABC3" w14:textId="77777777" w:rsidR="00C55D31" w:rsidRDefault="00C55D31" w:rsidP="00C55D31">
      <w:pPr>
        <w:ind w:firstLine="426"/>
      </w:pPr>
      <w:r>
        <w:lastRenderedPageBreak/>
        <w:t xml:space="preserve">3. </w:t>
      </w:r>
      <w:r w:rsidR="0002747B" w:rsidRPr="0002747B">
        <w:t>Once the download is complete, open the .dmg file.</w:t>
      </w:r>
    </w:p>
    <w:p w14:paraId="4F9B23BE" w14:textId="77777777" w:rsidR="00C55D31" w:rsidRDefault="00C55D31" w:rsidP="00C55D31">
      <w:pPr>
        <w:ind w:firstLine="426"/>
      </w:pPr>
      <w:r>
        <w:t xml:space="preserve">4. </w:t>
      </w:r>
      <w:r w:rsidR="0053091E" w:rsidRPr="0053091E">
        <w:t xml:space="preserve">Drag and drop the </w:t>
      </w:r>
      <w:proofErr w:type="spellStart"/>
      <w:r w:rsidR="0053091E" w:rsidRPr="0053091E">
        <w:t>DBeaver</w:t>
      </w:r>
      <w:proofErr w:type="spellEnd"/>
      <w:r w:rsidR="0053091E" w:rsidRPr="0053091E">
        <w:t xml:space="preserve"> icon into your </w:t>
      </w:r>
      <w:r w:rsidR="0053091E" w:rsidRPr="0053091E">
        <w:rPr>
          <w:bCs/>
        </w:rPr>
        <w:t>Applications</w:t>
      </w:r>
      <w:r w:rsidR="0053091E" w:rsidRPr="0053091E">
        <w:t xml:space="preserve"> folder.</w:t>
      </w:r>
    </w:p>
    <w:p w14:paraId="0DB709F1" w14:textId="77777777" w:rsidR="00C55D31" w:rsidRDefault="00C55D31" w:rsidP="00C55D31">
      <w:pPr>
        <w:ind w:firstLine="426"/>
      </w:pPr>
      <w:r>
        <w:t xml:space="preserve">5. </w:t>
      </w:r>
      <w:r w:rsidR="0053091E" w:rsidRPr="0053091E">
        <w:t xml:space="preserve">Open the </w:t>
      </w:r>
      <w:r w:rsidR="0053091E" w:rsidRPr="0053091E">
        <w:rPr>
          <w:bCs/>
        </w:rPr>
        <w:t>Applications</w:t>
      </w:r>
      <w:r w:rsidR="0053091E" w:rsidRPr="0053091E">
        <w:t xml:space="preserve"> folder and locate the </w:t>
      </w:r>
      <w:proofErr w:type="spellStart"/>
      <w:r w:rsidR="0053091E" w:rsidRPr="0053091E">
        <w:t>DBeaver</w:t>
      </w:r>
      <w:proofErr w:type="spellEnd"/>
      <w:r w:rsidR="0053091E" w:rsidRPr="0053091E">
        <w:t xml:space="preserve"> icon. Double-click to launch it.</w:t>
      </w:r>
    </w:p>
    <w:p w14:paraId="420514D4" w14:textId="77777777" w:rsidR="0002747B" w:rsidRPr="0053091E" w:rsidRDefault="00C55D31" w:rsidP="00C55D31">
      <w:pPr>
        <w:ind w:firstLine="426"/>
      </w:pPr>
      <w:r>
        <w:t xml:space="preserve">6. </w:t>
      </w:r>
      <w:r w:rsidR="0053091E" w:rsidRPr="0053091E">
        <w:t xml:space="preserve">On the first run, </w:t>
      </w:r>
      <w:proofErr w:type="spellStart"/>
      <w:r w:rsidR="0053091E" w:rsidRPr="0053091E">
        <w:t>DBeaver</w:t>
      </w:r>
      <w:proofErr w:type="spellEnd"/>
      <w:r w:rsidR="0053091E" w:rsidRPr="0053091E">
        <w:t xml:space="preserve"> may prompt you to install additional drivers for database connections. Follow the prompts to install the necessary drivers.</w:t>
      </w:r>
    </w:p>
    <w:p w14:paraId="57FCDE48" w14:textId="77777777" w:rsidR="0002747B" w:rsidRDefault="0002747B" w:rsidP="006F6C6D">
      <w:pPr>
        <w:pStyle w:val="Heading2"/>
      </w:pPr>
    </w:p>
    <w:p w14:paraId="1AE8651F" w14:textId="77777777" w:rsidR="006F6C6D" w:rsidRPr="004629F8" w:rsidRDefault="006F6C6D" w:rsidP="006F6C6D">
      <w:pPr>
        <w:pStyle w:val="Heading2"/>
      </w:pPr>
      <w:bookmarkStart w:id="4" w:name="_Toc144838939"/>
      <w:r>
        <w:t xml:space="preserve">How to connect PostgreSQL to </w:t>
      </w:r>
      <w:proofErr w:type="spellStart"/>
      <w:r>
        <w:t>DBeaver</w:t>
      </w:r>
      <w:proofErr w:type="spellEnd"/>
      <w:r>
        <w:t xml:space="preserve"> on a MacBook laptop?</w:t>
      </w:r>
      <w:bookmarkEnd w:id="4"/>
    </w:p>
    <w:p w14:paraId="607C1E7E" w14:textId="77777777" w:rsidR="0002747B" w:rsidRDefault="0002747B" w:rsidP="0002747B">
      <w:r>
        <w:t xml:space="preserve">PostgreSQL is where your database will be stored. </w:t>
      </w:r>
      <w:proofErr w:type="spellStart"/>
      <w:r>
        <w:t>DBeaver</w:t>
      </w:r>
      <w:proofErr w:type="spellEnd"/>
      <w:r>
        <w:t xml:space="preserve"> is the client-side of the database, allowing you to manipulate it through code. For them to work together, they need to be connected. Connect your PostgreSQL database to </w:t>
      </w:r>
      <w:proofErr w:type="spellStart"/>
      <w:r>
        <w:t>DBeaver</w:t>
      </w:r>
      <w:proofErr w:type="spellEnd"/>
      <w:r>
        <w:t xml:space="preserve"> following the steps below:</w:t>
      </w:r>
    </w:p>
    <w:p w14:paraId="14AAA583" w14:textId="77777777" w:rsidR="00C55D31" w:rsidRDefault="00C55D31" w:rsidP="00C55D31">
      <w:pPr>
        <w:ind w:firstLine="426"/>
      </w:pPr>
      <w:r>
        <w:t xml:space="preserve">1. </w:t>
      </w:r>
      <w:r w:rsidR="0053091E">
        <w:t xml:space="preserve">Open PostgreSQL and click on </w:t>
      </w:r>
      <w:r w:rsidR="0053091E" w:rsidRPr="00C55D31">
        <w:rPr>
          <w:b/>
          <w:bCs/>
        </w:rPr>
        <w:t>Start</w:t>
      </w:r>
      <w:r w:rsidR="0053091E">
        <w:t>.</w:t>
      </w:r>
    </w:p>
    <w:p w14:paraId="719C4EFB" w14:textId="77777777" w:rsidR="00C55D31" w:rsidRDefault="00C55D31" w:rsidP="00C55D31">
      <w:pPr>
        <w:ind w:firstLine="426"/>
      </w:pPr>
      <w:r>
        <w:t xml:space="preserve">2. </w:t>
      </w:r>
      <w:r w:rsidR="0053091E">
        <w:t xml:space="preserve">Open </w:t>
      </w:r>
      <w:proofErr w:type="spellStart"/>
      <w:r w:rsidR="0053091E">
        <w:t>DBeaver</w:t>
      </w:r>
      <w:proofErr w:type="spellEnd"/>
      <w:r w:rsidR="0053091E">
        <w:t xml:space="preserve"> and click on </w:t>
      </w:r>
      <w:r w:rsidR="0053091E" w:rsidRPr="00C55D31">
        <w:rPr>
          <w:b/>
          <w:bCs/>
        </w:rPr>
        <w:t>Datab</w:t>
      </w:r>
      <w:r w:rsidR="00B2454D">
        <w:rPr>
          <w:b/>
          <w:bCs/>
        </w:rPr>
        <w:t>a</w:t>
      </w:r>
      <w:r w:rsidR="0053091E" w:rsidRPr="00C55D31">
        <w:rPr>
          <w:b/>
          <w:bCs/>
        </w:rPr>
        <w:t>se -&gt; New Database Connection</w:t>
      </w:r>
      <w:r w:rsidR="0053091E">
        <w:t xml:space="preserve">. Select the PostgreSQL elephant icon and click </w:t>
      </w:r>
      <w:r w:rsidR="0053091E" w:rsidRPr="00C55D31">
        <w:rPr>
          <w:b/>
          <w:bCs/>
        </w:rPr>
        <w:t>Next</w:t>
      </w:r>
      <w:r w:rsidR="0053091E">
        <w:t xml:space="preserve">. </w:t>
      </w:r>
    </w:p>
    <w:p w14:paraId="148EDC76" w14:textId="77777777" w:rsidR="0053091E" w:rsidRDefault="00C55D31" w:rsidP="00C55D31">
      <w:pPr>
        <w:ind w:firstLine="426"/>
      </w:pPr>
      <w:r>
        <w:t xml:space="preserve">3. </w:t>
      </w:r>
      <w:r w:rsidR="0053091E">
        <w:t xml:space="preserve">In the </w:t>
      </w:r>
      <w:r w:rsidR="0053091E" w:rsidRPr="00C55D31">
        <w:rPr>
          <w:b/>
          <w:bCs/>
        </w:rPr>
        <w:t>Connection</w:t>
      </w:r>
      <w:r w:rsidR="0053091E">
        <w:t xml:space="preserve"> </w:t>
      </w:r>
      <w:r w:rsidR="0053091E" w:rsidRPr="00C55D31">
        <w:rPr>
          <w:b/>
          <w:bCs/>
        </w:rPr>
        <w:t>Settings</w:t>
      </w:r>
      <w:r w:rsidR="0053091E">
        <w:t>, configure the following settings:</w:t>
      </w:r>
    </w:p>
    <w:p w14:paraId="47AC5649" w14:textId="77777777" w:rsidR="0053091E" w:rsidRDefault="0053091E" w:rsidP="0053091E"/>
    <w:p w14:paraId="397709EF" w14:textId="77777777" w:rsidR="0053091E" w:rsidRPr="00C55D31" w:rsidRDefault="0053091E" w:rsidP="0053091E">
      <w:pPr>
        <w:rPr>
          <w:i/>
          <w:iCs/>
        </w:rPr>
      </w:pPr>
      <w:r w:rsidRPr="00C55D31">
        <w:rPr>
          <w:i/>
          <w:iCs/>
        </w:rPr>
        <w:t>Host: localhost</w:t>
      </w:r>
    </w:p>
    <w:p w14:paraId="26C4E061" w14:textId="77777777" w:rsidR="0053091E" w:rsidRPr="00C55D31" w:rsidRDefault="0053091E" w:rsidP="0053091E">
      <w:pPr>
        <w:rPr>
          <w:i/>
          <w:iCs/>
        </w:rPr>
      </w:pPr>
      <w:r w:rsidRPr="00C55D31">
        <w:rPr>
          <w:i/>
          <w:iCs/>
        </w:rPr>
        <w:t>Port: 5432 (default for PostgreSQL)</w:t>
      </w:r>
    </w:p>
    <w:p w14:paraId="69E0B8CF" w14:textId="77777777" w:rsidR="0053091E" w:rsidRPr="00C55D31" w:rsidRDefault="0053091E" w:rsidP="0053091E">
      <w:pPr>
        <w:rPr>
          <w:i/>
          <w:iCs/>
        </w:rPr>
      </w:pPr>
      <w:r w:rsidRPr="00C55D31">
        <w:rPr>
          <w:i/>
          <w:iCs/>
        </w:rPr>
        <w:t xml:space="preserve">Database: </w:t>
      </w:r>
      <w:proofErr w:type="spellStart"/>
      <w:r w:rsidR="003D5BB2">
        <w:rPr>
          <w:i/>
          <w:iCs/>
        </w:rPr>
        <w:t>postgres</w:t>
      </w:r>
      <w:proofErr w:type="spellEnd"/>
    </w:p>
    <w:p w14:paraId="6D1ED9A7" w14:textId="77777777" w:rsidR="0053091E" w:rsidRPr="00C55D31" w:rsidRDefault="0053091E" w:rsidP="0053091E">
      <w:pPr>
        <w:rPr>
          <w:i/>
          <w:iCs/>
        </w:rPr>
      </w:pPr>
    </w:p>
    <w:p w14:paraId="5390D08E" w14:textId="77777777" w:rsidR="0053091E" w:rsidRPr="00C55D31" w:rsidRDefault="0053091E" w:rsidP="0053091E">
      <w:pPr>
        <w:rPr>
          <w:i/>
          <w:iCs/>
        </w:rPr>
      </w:pPr>
      <w:r w:rsidRPr="00C55D31">
        <w:rPr>
          <w:i/>
          <w:iCs/>
        </w:rPr>
        <w:t xml:space="preserve">User: </w:t>
      </w:r>
      <w:proofErr w:type="spellStart"/>
      <w:r w:rsidRPr="00C55D31">
        <w:rPr>
          <w:i/>
          <w:iCs/>
        </w:rPr>
        <w:t>postgres</w:t>
      </w:r>
      <w:proofErr w:type="spellEnd"/>
    </w:p>
    <w:p w14:paraId="759DBF35" w14:textId="6DCC0B28" w:rsidR="0053091E" w:rsidRPr="00C55D31" w:rsidRDefault="0053091E" w:rsidP="0053091E">
      <w:pPr>
        <w:rPr>
          <w:i/>
          <w:iCs/>
        </w:rPr>
      </w:pPr>
      <w:r w:rsidRPr="00C55D31">
        <w:rPr>
          <w:i/>
          <w:iCs/>
        </w:rPr>
        <w:t>Password: leave it empty if you did not create a password during PostgreSQL installation</w:t>
      </w:r>
    </w:p>
    <w:p w14:paraId="3FBD5C79" w14:textId="77777777" w:rsidR="0053091E" w:rsidRDefault="0053091E" w:rsidP="0053091E"/>
    <w:p w14:paraId="5E91707C" w14:textId="77777777" w:rsidR="00C55D31" w:rsidRDefault="00C55D31" w:rsidP="00C55D31">
      <w:pPr>
        <w:ind w:firstLine="426"/>
      </w:pPr>
      <w:r>
        <w:t xml:space="preserve">4. </w:t>
      </w:r>
      <w:r w:rsidR="0053091E">
        <w:t xml:space="preserve">Click the </w:t>
      </w:r>
      <w:r w:rsidR="0053091E" w:rsidRPr="00C55D31">
        <w:t>Test Connection</w:t>
      </w:r>
      <w:r w:rsidR="0053091E">
        <w:t xml:space="preserve"> button to ensure that </w:t>
      </w:r>
      <w:proofErr w:type="spellStart"/>
      <w:r w:rsidR="0053091E">
        <w:t>DBeaver</w:t>
      </w:r>
      <w:proofErr w:type="spellEnd"/>
      <w:r w:rsidR="0053091E">
        <w:t xml:space="preserve"> can connect to your PostgreSQL database. </w:t>
      </w:r>
    </w:p>
    <w:p w14:paraId="0C953FC8" w14:textId="77777777" w:rsidR="00C55D31" w:rsidRDefault="00C55D31" w:rsidP="00C55D31">
      <w:pPr>
        <w:ind w:firstLine="426"/>
      </w:pPr>
      <w:r>
        <w:t xml:space="preserve">5. </w:t>
      </w:r>
      <w:r w:rsidR="0053091E">
        <w:t xml:space="preserve">If the test is successful, click </w:t>
      </w:r>
      <w:r w:rsidR="0053091E" w:rsidRPr="00C55D31">
        <w:rPr>
          <w:b/>
          <w:bCs/>
        </w:rPr>
        <w:t>Finish</w:t>
      </w:r>
    </w:p>
    <w:p w14:paraId="54BCA35D" w14:textId="77777777" w:rsidR="006F6C6D" w:rsidRDefault="00C55D31" w:rsidP="00C55D31">
      <w:pPr>
        <w:ind w:firstLine="426"/>
      </w:pPr>
      <w:r>
        <w:lastRenderedPageBreak/>
        <w:t xml:space="preserve">6. </w:t>
      </w:r>
      <w:r w:rsidR="000C61A1">
        <w:t>In</w:t>
      </w:r>
      <w:r w:rsidR="0053091E">
        <w:t xml:space="preserve"> the main </w:t>
      </w:r>
      <w:proofErr w:type="spellStart"/>
      <w:r w:rsidR="0053091E">
        <w:t>DBeaver</w:t>
      </w:r>
      <w:proofErr w:type="spellEnd"/>
      <w:r w:rsidR="0053091E">
        <w:t xml:space="preserve"> window, you should see your PostgreSQL connection listed in the </w:t>
      </w:r>
      <w:r w:rsidR="0053091E" w:rsidRPr="00C55D31">
        <w:rPr>
          <w:b/>
          <w:bCs/>
        </w:rPr>
        <w:t>Database Navigator</w:t>
      </w:r>
      <w:r w:rsidR="0053091E">
        <w:t xml:space="preserve"> on the left.</w:t>
      </w:r>
      <w:r w:rsidR="00D35176">
        <w:t xml:space="preserve"> If you cannot see the Database Navigator, click on </w:t>
      </w:r>
      <w:r w:rsidR="00D35176" w:rsidRPr="00C55D31">
        <w:rPr>
          <w:b/>
          <w:bCs/>
        </w:rPr>
        <w:t>Window-&gt;Database Navigator</w:t>
      </w:r>
      <w:r w:rsidR="00B829DB" w:rsidRPr="00B829DB">
        <w:t>.</w:t>
      </w:r>
    </w:p>
    <w:p w14:paraId="63D3FA1B" w14:textId="77777777" w:rsidR="00C55D31" w:rsidRDefault="00C55D31" w:rsidP="000647A4">
      <w:pPr>
        <w:pStyle w:val="Heading2"/>
        <w:rPr>
          <w:rFonts w:eastAsia="Arial" w:cs="Times New Roman"/>
          <w:b w:val="0"/>
          <w:sz w:val="26"/>
        </w:rPr>
      </w:pPr>
    </w:p>
    <w:p w14:paraId="562EB70C" w14:textId="77777777" w:rsidR="006F6C6D" w:rsidRDefault="000C61A1" w:rsidP="003D5BB2">
      <w:pPr>
        <w:rPr>
          <w:b/>
        </w:rPr>
      </w:pPr>
      <w:r w:rsidRPr="000C61A1">
        <w:t xml:space="preserve">Well done! Now you have installed PostgreSQL, </w:t>
      </w:r>
      <w:proofErr w:type="spellStart"/>
      <w:r w:rsidRPr="000C61A1">
        <w:t>DBeaver</w:t>
      </w:r>
      <w:proofErr w:type="spellEnd"/>
      <w:r w:rsidRPr="000C61A1">
        <w:t>, and connected them.</w:t>
      </w:r>
    </w:p>
    <w:p w14:paraId="59312E03" w14:textId="37F05F9E" w:rsidR="000C61A1" w:rsidRDefault="000C61A1" w:rsidP="000C61A1"/>
    <w:p w14:paraId="4D077CCD" w14:textId="77777777" w:rsidR="00EF3666" w:rsidRDefault="00EF3666" w:rsidP="00EF3666">
      <w:pPr>
        <w:pStyle w:val="Heading2"/>
      </w:pPr>
      <w:r>
        <w:t xml:space="preserve">Lab Instructions </w:t>
      </w:r>
    </w:p>
    <w:p w14:paraId="334B99F8" w14:textId="77777777" w:rsidR="00EF3666" w:rsidRDefault="00EF3666" w:rsidP="00EF3666">
      <w:pPr>
        <w:pStyle w:val="Heading2"/>
      </w:pPr>
      <w:r>
        <w:t>Part A - Dataset analysis</w:t>
      </w:r>
    </w:p>
    <w:p w14:paraId="765E7C3B" w14:textId="77777777" w:rsidR="00EF3666" w:rsidRDefault="00EF3666" w:rsidP="00EF3666">
      <w:r>
        <w:t xml:space="preserve">The </w:t>
      </w:r>
      <w:hyperlink r:id="rId13" w:history="1">
        <w:r w:rsidRPr="00013131">
          <w:rPr>
            <w:rStyle w:val="Hyperlink"/>
          </w:rPr>
          <w:t>Science F</w:t>
        </w:r>
        <w:r>
          <w:rPr>
            <w:rStyle w:val="Hyperlink"/>
          </w:rPr>
          <w:t>oundation</w:t>
        </w:r>
        <w:r w:rsidRPr="00013131">
          <w:rPr>
            <w:rStyle w:val="Hyperlink"/>
          </w:rPr>
          <w:t xml:space="preserve"> Ireland Gender Dashboard</w:t>
        </w:r>
      </w:hyperlink>
      <w:r>
        <w:t xml:space="preserve"> presents data on research award applications, considering the applicant’s gender and whether the research was funded or not. Download and analyse the dataset or take a look at a snapshot below:</w:t>
      </w:r>
    </w:p>
    <w:p w14:paraId="21D0EC08" w14:textId="77777777" w:rsidR="00EF3666" w:rsidRDefault="00EF3666" w:rsidP="00EF3666">
      <w:r>
        <w:rPr>
          <w:noProof/>
        </w:rPr>
        <w:drawing>
          <wp:inline distT="0" distB="0" distL="0" distR="0" wp14:anchorId="2DACD5C0" wp14:editId="5A90E8C3">
            <wp:extent cx="5731510" cy="3037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14 at 15.02.1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A77A" w14:textId="77777777" w:rsidR="00EF3666" w:rsidRDefault="00EF3666" w:rsidP="00EF3666"/>
    <w:p w14:paraId="5F54D27A" w14:textId="77777777" w:rsidR="00EF3666" w:rsidRDefault="00EF3666" w:rsidP="00EF3666">
      <w:r>
        <w:t>Consider the content covered during class and try to sketch a table to represent this dataset. Think of:</w:t>
      </w:r>
    </w:p>
    <w:p w14:paraId="541B8662" w14:textId="77777777" w:rsidR="00EF3666" w:rsidRDefault="00EF3666" w:rsidP="00EF3666">
      <w:pPr>
        <w:pStyle w:val="ListParagraph"/>
        <w:numPr>
          <w:ilvl w:val="0"/>
          <w:numId w:val="14"/>
        </w:numPr>
      </w:pPr>
      <w:r>
        <w:t>The table’s name</w:t>
      </w:r>
    </w:p>
    <w:p w14:paraId="3EFF454D" w14:textId="77777777" w:rsidR="00EF3666" w:rsidRDefault="00EF3666" w:rsidP="00EF3666">
      <w:pPr>
        <w:pStyle w:val="ListParagraph"/>
        <w:numPr>
          <w:ilvl w:val="0"/>
          <w:numId w:val="14"/>
        </w:numPr>
      </w:pPr>
      <w:r>
        <w:t>The columns’ names</w:t>
      </w:r>
    </w:p>
    <w:p w14:paraId="621283CC" w14:textId="77777777" w:rsidR="00EF3666" w:rsidRDefault="00EF3666" w:rsidP="00EF3666">
      <w:pPr>
        <w:pStyle w:val="ListParagraph"/>
        <w:numPr>
          <w:ilvl w:val="0"/>
          <w:numId w:val="14"/>
        </w:numPr>
      </w:pPr>
      <w:r>
        <w:t>The columns’ data types</w:t>
      </w:r>
    </w:p>
    <w:p w14:paraId="7B57075E" w14:textId="77777777" w:rsidR="00EF3666" w:rsidRDefault="00EF3666" w:rsidP="00EF3666">
      <w:pPr>
        <w:pStyle w:val="ListParagraph"/>
        <w:numPr>
          <w:ilvl w:val="0"/>
          <w:numId w:val="14"/>
        </w:numPr>
      </w:pPr>
      <w:r>
        <w:t xml:space="preserve">The primary key (you can create a new column if none of the existing </w:t>
      </w:r>
      <w:proofErr w:type="gramStart"/>
      <w:r>
        <w:t>ones</w:t>
      </w:r>
      <w:proofErr w:type="gramEnd"/>
      <w:r>
        <w:t xml:space="preserve"> suit)</w:t>
      </w:r>
    </w:p>
    <w:p w14:paraId="54C28E51" w14:textId="77777777" w:rsidR="00EF3666" w:rsidRDefault="00EF3666" w:rsidP="00EF3666">
      <w:pPr>
        <w:pStyle w:val="Heading2"/>
      </w:pPr>
      <w:r>
        <w:lastRenderedPageBreak/>
        <w:t>Part B - Creating a table using SQL</w:t>
      </w:r>
    </w:p>
    <w:p w14:paraId="46DAAC4A" w14:textId="2C8DA68E" w:rsidR="00EF3666" w:rsidRDefault="00EF3666" w:rsidP="00EF3666">
      <w:pPr>
        <w:rPr>
          <w:noProof/>
          <w14:ligatures w14:val="standardContextual"/>
        </w:rPr>
      </w:pPr>
      <w:r>
        <w:t xml:space="preserve">Open </w:t>
      </w:r>
      <w:proofErr w:type="spellStart"/>
      <w:r>
        <w:t>DBeaver</w:t>
      </w:r>
      <w:proofErr w:type="spellEnd"/>
      <w:r>
        <w:t>,</w:t>
      </w:r>
      <w:r>
        <w:t xml:space="preserve"> r</w:t>
      </w:r>
      <w:r>
        <w:t xml:space="preserve">ight-click </w:t>
      </w:r>
      <w:r>
        <w:t xml:space="preserve">on your database (named </w:t>
      </w:r>
      <w:proofErr w:type="spellStart"/>
      <w:r>
        <w:rPr>
          <w:b/>
          <w:bCs/>
        </w:rPr>
        <w:t>postgres</w:t>
      </w:r>
      <w:proofErr w:type="spellEnd"/>
      <w:r w:rsidRPr="00EF3666">
        <w:t>)</w:t>
      </w:r>
      <w:r>
        <w:rPr>
          <w:b/>
          <w:bCs/>
        </w:rPr>
        <w:t xml:space="preserve"> </w:t>
      </w:r>
      <w:r>
        <w:t xml:space="preserve">and select </w:t>
      </w:r>
      <w:r w:rsidRPr="000647A4">
        <w:rPr>
          <w:b/>
          <w:bCs/>
        </w:rPr>
        <w:t xml:space="preserve">SQL Editor -&gt; </w:t>
      </w:r>
      <w:r>
        <w:rPr>
          <w:b/>
          <w:bCs/>
        </w:rPr>
        <w:t>New</w:t>
      </w:r>
      <w:r w:rsidRPr="000647A4">
        <w:rPr>
          <w:b/>
          <w:bCs/>
        </w:rPr>
        <w:t xml:space="preserve"> SQL Script</w:t>
      </w:r>
      <w:r>
        <w:t xml:space="preserve">. </w:t>
      </w:r>
    </w:p>
    <w:p w14:paraId="7E1CD19C" w14:textId="32A23F7D" w:rsidR="00EF3666" w:rsidRDefault="00EF3666" w:rsidP="00EF3666">
      <w:r>
        <w:rPr>
          <w:i/>
          <w:iCs/>
          <w:noProof/>
          <w14:ligatures w14:val="standardContextual"/>
        </w:rPr>
        <w:drawing>
          <wp:inline distT="0" distB="0" distL="0" distR="0" wp14:anchorId="156A74F5" wp14:editId="76FD36B6">
            <wp:extent cx="5731510" cy="2251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14 at 15.59.3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7E2E" w14:textId="77777777" w:rsidR="00EF3666" w:rsidRDefault="00EF3666" w:rsidP="00EF3666"/>
    <w:p w14:paraId="69C588BE" w14:textId="6EC44A90" w:rsidR="00EF3666" w:rsidRDefault="00EF3666" w:rsidP="00EF3666">
      <w:r>
        <w:t>A</w:t>
      </w:r>
      <w:r>
        <w:t xml:space="preserve"> window will open. Click on </w:t>
      </w:r>
      <w:r w:rsidRPr="000647A4">
        <w:rPr>
          <w:b/>
          <w:bCs/>
        </w:rPr>
        <w:t>File -&gt; Save as</w:t>
      </w:r>
      <w:r>
        <w:rPr>
          <w:b/>
          <w:bCs/>
        </w:rPr>
        <w:t xml:space="preserve"> </w:t>
      </w:r>
      <w:r>
        <w:t xml:space="preserve">and save this file as </w:t>
      </w:r>
      <w:r>
        <w:rPr>
          <w:b/>
          <w:bCs/>
        </w:rPr>
        <w:t>lab1.sql</w:t>
      </w:r>
      <w:r>
        <w:t>. Modify lab1.sql to include the SQL code to create the table you sketched in part A. Make sure you drop the tables before creating them.</w:t>
      </w:r>
    </w:p>
    <w:p w14:paraId="5A1BDFA7" w14:textId="77777777" w:rsidR="00EF3666" w:rsidRPr="00013131" w:rsidRDefault="00EF3666" w:rsidP="00EF3666">
      <w:r>
        <w:t xml:space="preserve">The </w:t>
      </w:r>
      <w:hyperlink r:id="rId16" w:history="1">
        <w:r w:rsidRPr="00013131">
          <w:rPr>
            <w:rStyle w:val="Hyperlink"/>
          </w:rPr>
          <w:t>PostgreSQL documentation</w:t>
        </w:r>
      </w:hyperlink>
      <w:r>
        <w:t xml:space="preserve"> can be helpful in this part of the assignment.</w:t>
      </w:r>
    </w:p>
    <w:p w14:paraId="7A5FE274" w14:textId="77777777" w:rsidR="00EF3666" w:rsidRDefault="00EF3666" w:rsidP="00EF3666">
      <w:pPr>
        <w:rPr>
          <w:lang w:val="en-US"/>
        </w:rPr>
      </w:pPr>
    </w:p>
    <w:p w14:paraId="4B7F85B5" w14:textId="77777777" w:rsidR="00EF3666" w:rsidRPr="0057694C" w:rsidRDefault="00EF3666" w:rsidP="00EF3666">
      <w:pPr>
        <w:pStyle w:val="Heading2"/>
      </w:pPr>
      <w:r w:rsidRPr="0057694C">
        <w:t>Part C – Running the code</w:t>
      </w:r>
    </w:p>
    <w:p w14:paraId="76395D79" w14:textId="77777777" w:rsidR="00EF3666" w:rsidRDefault="00EF3666" w:rsidP="00EF3666">
      <w:r>
        <w:rPr>
          <w:lang w:val="en-US"/>
        </w:rPr>
        <w:t>To create the table, run the code by clicking on one of the three buttons:</w:t>
      </w:r>
    </w:p>
    <w:p w14:paraId="11C3DA4E" w14:textId="77777777" w:rsidR="00EF3666" w:rsidRDefault="00EF3666" w:rsidP="00EF3666">
      <w:r>
        <w:rPr>
          <w:noProof/>
          <w14:ligatures w14:val="standardContextual"/>
        </w:rPr>
        <w:drawing>
          <wp:inline distT="0" distB="0" distL="0" distR="0" wp14:anchorId="5B219611" wp14:editId="328703A3">
            <wp:extent cx="203200" cy="266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3-09-05 at 16.12.2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to run the selected line of code</w:t>
      </w:r>
    </w:p>
    <w:p w14:paraId="219A92D1" w14:textId="77777777" w:rsidR="00EF3666" w:rsidRDefault="00EF3666" w:rsidP="00EF3666">
      <w:r>
        <w:rPr>
          <w:noProof/>
          <w14:ligatures w14:val="standardContextual"/>
        </w:rPr>
        <w:drawing>
          <wp:inline distT="0" distB="0" distL="0" distR="0" wp14:anchorId="00A3488E" wp14:editId="132315E1">
            <wp:extent cx="193548" cy="31746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3-09-05 at 16.12.49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10" r="14308"/>
                    <a:stretch/>
                  </pic:blipFill>
                  <pic:spPr bwMode="auto">
                    <a:xfrm>
                      <a:off x="0" y="0"/>
                      <a:ext cx="193572" cy="31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to run the selected line of code in a new tab</w:t>
      </w:r>
    </w:p>
    <w:p w14:paraId="41FF2368" w14:textId="77777777" w:rsidR="00EF3666" w:rsidRDefault="00EF3666" w:rsidP="00EF3666">
      <w:r>
        <w:rPr>
          <w:noProof/>
          <w14:ligatures w14:val="standardContextual"/>
        </w:rPr>
        <w:drawing>
          <wp:inline distT="0" distB="0" distL="0" distR="0" wp14:anchorId="440B053F" wp14:editId="75D5232E">
            <wp:extent cx="254000" cy="279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3-09-05 at 16.13.3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to run the entire script</w:t>
      </w:r>
    </w:p>
    <w:p w14:paraId="73FE318F" w14:textId="77777777" w:rsidR="00EF3666" w:rsidRDefault="00EF3666" w:rsidP="00EF3666"/>
    <w:p w14:paraId="79C0208C" w14:textId="77777777" w:rsidR="00EF3666" w:rsidRDefault="00EF3666" w:rsidP="00EF3666"/>
    <w:p w14:paraId="5AADA6C0" w14:textId="77777777" w:rsidR="00EF3666" w:rsidRDefault="00EF3666" w:rsidP="00EF3666">
      <w:pPr>
        <w:pStyle w:val="Heading2"/>
      </w:pPr>
      <w:bookmarkStart w:id="5" w:name="_Toc144838634"/>
      <w:r>
        <w:t>Part D - Populating the table</w:t>
      </w:r>
      <w:bookmarkEnd w:id="5"/>
    </w:p>
    <w:p w14:paraId="52E2F262" w14:textId="77777777" w:rsidR="00EF3666" w:rsidRPr="004C5B8B" w:rsidRDefault="00EF3666" w:rsidP="00EF3666">
      <w:pPr>
        <w:rPr>
          <w:lang w:val="en-US"/>
        </w:rPr>
      </w:pPr>
      <w:r>
        <w:t>Considering the data presented in the original SFI dataset, insert 5 (five) rows into the table you created.</w:t>
      </w:r>
    </w:p>
    <w:p w14:paraId="67798340" w14:textId="77777777" w:rsidR="00EF3666" w:rsidRDefault="00EF3666" w:rsidP="00EF3666">
      <w:r>
        <w:lastRenderedPageBreak/>
        <w:t>If you want to make sure everything went well, add a “select * from [name of your table]” to the end of your code to display the resulting populated table.</w:t>
      </w:r>
    </w:p>
    <w:p w14:paraId="3BAD0C6F" w14:textId="77777777" w:rsidR="00EF3666" w:rsidRDefault="00EF3666" w:rsidP="00EF3666"/>
    <w:p w14:paraId="78C2E486" w14:textId="77777777" w:rsidR="00EF3666" w:rsidRDefault="00EF3666" w:rsidP="00EF3666">
      <w:pPr>
        <w:pStyle w:val="Heading2"/>
      </w:pPr>
      <w:bookmarkStart w:id="6" w:name="_Toc144838636"/>
      <w:r>
        <w:t>Submitting and demonstrating your lab assignment</w:t>
      </w:r>
      <w:bookmarkEnd w:id="6"/>
    </w:p>
    <w:p w14:paraId="3E7057DA" w14:textId="77777777" w:rsidR="003F0226" w:rsidRDefault="003F0226" w:rsidP="003F0226">
      <w:pPr>
        <w:pStyle w:val="ListParagraph"/>
        <w:numPr>
          <w:ilvl w:val="0"/>
          <w:numId w:val="7"/>
        </w:numPr>
      </w:pPr>
      <w:r>
        <w:t xml:space="preserve">Submit the resulting SQL file to </w:t>
      </w:r>
      <w:proofErr w:type="spellStart"/>
      <w:r>
        <w:t>BrightSpace</w:t>
      </w:r>
      <w:proofErr w:type="spellEnd"/>
      <w:r>
        <w:t xml:space="preserve">. </w:t>
      </w:r>
    </w:p>
    <w:p w14:paraId="76E715FE" w14:textId="77777777" w:rsidR="003F0226" w:rsidRDefault="003F0226" w:rsidP="003F0226">
      <w:pPr>
        <w:pStyle w:val="ListParagraph"/>
        <w:numPr>
          <w:ilvl w:val="0"/>
          <w:numId w:val="7"/>
        </w:numPr>
      </w:pPr>
      <w:r>
        <w:t xml:space="preserve">Demonstrate and run your code on </w:t>
      </w:r>
      <w:proofErr w:type="spellStart"/>
      <w:r>
        <w:t>DBeaver</w:t>
      </w:r>
      <w:proofErr w:type="spellEnd"/>
      <w:r>
        <w:t xml:space="preserve"> to the lab assistant. </w:t>
      </w:r>
    </w:p>
    <w:p w14:paraId="4EEEFFE0" w14:textId="3778E28A" w:rsidR="00EF3666" w:rsidRDefault="00EF3666" w:rsidP="000C61A1"/>
    <w:p w14:paraId="33979563" w14:textId="50D44B66" w:rsidR="00EF3666" w:rsidRDefault="00EF3666" w:rsidP="000C61A1"/>
    <w:p w14:paraId="7B5D63FD" w14:textId="7B98927D" w:rsidR="00EF3666" w:rsidRDefault="00EF3666" w:rsidP="000C61A1"/>
    <w:p w14:paraId="2738BFC5" w14:textId="7995F7ED" w:rsidR="00EF3666" w:rsidRPr="000C61A1" w:rsidRDefault="00EF3666" w:rsidP="000C61A1"/>
    <w:bookmarkEnd w:id="0"/>
    <w:sectPr w:rsidR="00EF3666" w:rsidRPr="000C61A1">
      <w:footerReference w:type="default" r:id="rId20"/>
      <w:headerReference w:type="first" r:id="rId21"/>
      <w:footerReference w:type="first" r:id="rId22"/>
      <w:pgSz w:w="11906" w:h="16838"/>
      <w:pgMar w:top="1134" w:right="1440" w:bottom="1134" w:left="1440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6FABE4" w14:textId="77777777" w:rsidR="00301163" w:rsidRDefault="00301163">
      <w:pPr>
        <w:spacing w:after="0" w:line="240" w:lineRule="auto"/>
      </w:pPr>
      <w:r>
        <w:separator/>
      </w:r>
    </w:p>
  </w:endnote>
  <w:endnote w:type="continuationSeparator" w:id="0">
    <w:p w14:paraId="0296BF19" w14:textId="77777777" w:rsidR="00301163" w:rsidRDefault="00301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9017BE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1890DB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1ACACD" w14:textId="77777777" w:rsidR="00301163" w:rsidRDefault="00301163">
      <w:pPr>
        <w:spacing w:after="0" w:line="240" w:lineRule="auto"/>
      </w:pPr>
      <w:r>
        <w:separator/>
      </w:r>
    </w:p>
  </w:footnote>
  <w:footnote w:type="continuationSeparator" w:id="0">
    <w:p w14:paraId="7A98802E" w14:textId="77777777" w:rsidR="00301163" w:rsidRDefault="00301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5" w:type="dxa"/>
      <w:tblInd w:w="-284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69"/>
      <w:gridCol w:w="6946"/>
    </w:tblGrid>
    <w:tr w:rsidR="003D4160" w14:paraId="7D2C9D1E" w14:textId="77777777">
      <w:tc>
        <w:tcPr>
          <w:tcW w:w="226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7A808DC1" w14:textId="77777777" w:rsidR="00EB1865" w:rsidRDefault="00EB1865">
          <w:pPr>
            <w:pStyle w:val="Header"/>
          </w:pPr>
        </w:p>
      </w:tc>
      <w:tc>
        <w:tcPr>
          <w:tcW w:w="6946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30CB2A90" w14:textId="6AA10B65" w:rsidR="00EB1865" w:rsidRDefault="00D6677F">
          <w:pPr>
            <w:pStyle w:val="HeaderTop"/>
          </w:pPr>
          <w:r>
            <w:t>1</w:t>
          </w:r>
          <w:r w:rsidR="00017E98">
            <w:t>6</w:t>
          </w:r>
          <w:r w:rsidRPr="00D6677F">
            <w:rPr>
              <w:vertAlign w:val="superscript"/>
            </w:rPr>
            <w:t>th</w:t>
          </w:r>
          <w:r>
            <w:t xml:space="preserve"> of September 202</w:t>
          </w:r>
          <w:r w:rsidR="00017E98">
            <w:t>5</w:t>
          </w:r>
          <w:r w:rsidR="00F032B7">
            <w:t xml:space="preserve">, </w:t>
          </w:r>
          <w:r>
            <w:t>CMPU 2007 - Databases 1</w:t>
          </w:r>
          <w:r w:rsidR="00F032B7">
            <w:t>, L</w:t>
          </w:r>
          <w:r>
            <w:t>ab 1</w:t>
          </w:r>
        </w:p>
      </w:tc>
    </w:tr>
  </w:tbl>
  <w:p w14:paraId="33947AB1" w14:textId="77777777" w:rsidR="00EB1865" w:rsidRDefault="00EB1865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B6F6E"/>
    <w:multiLevelType w:val="multilevel"/>
    <w:tmpl w:val="5C68717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5784F1E"/>
    <w:multiLevelType w:val="hybridMultilevel"/>
    <w:tmpl w:val="4A703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A7A5D"/>
    <w:multiLevelType w:val="multilevel"/>
    <w:tmpl w:val="400A1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D13AF"/>
    <w:multiLevelType w:val="multilevel"/>
    <w:tmpl w:val="AA2E1166"/>
    <w:styleLink w:val="LFO14"/>
    <w:lvl w:ilvl="0">
      <w:numFmt w:val="bullet"/>
      <w:pStyle w:val="ListParagraph"/>
      <w:lvlText w:val="•"/>
      <w:lvlJc w:val="left"/>
      <w:pPr>
        <w:ind w:left="644" w:hanging="360"/>
      </w:pPr>
      <w:rPr>
        <w:rFonts w:ascii="Arial" w:hAnsi="Arial"/>
        <w:caps w:val="0"/>
        <w:color w:val="002147"/>
        <w:sz w:val="28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" w15:restartNumberingAfterBreak="0">
    <w:nsid w:val="244231A7"/>
    <w:multiLevelType w:val="hybridMultilevel"/>
    <w:tmpl w:val="1D9C313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AB6606"/>
    <w:multiLevelType w:val="hybridMultilevel"/>
    <w:tmpl w:val="ED707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F037C"/>
    <w:multiLevelType w:val="hybridMultilevel"/>
    <w:tmpl w:val="D1261DEC"/>
    <w:lvl w:ilvl="0" w:tplc="673266F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3149C"/>
    <w:multiLevelType w:val="hybridMultilevel"/>
    <w:tmpl w:val="982E840C"/>
    <w:lvl w:ilvl="0" w:tplc="77BCCFE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A294E71"/>
    <w:multiLevelType w:val="hybridMultilevel"/>
    <w:tmpl w:val="A0BE3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7B41B6"/>
    <w:multiLevelType w:val="multilevel"/>
    <w:tmpl w:val="1E1426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6211796F"/>
    <w:multiLevelType w:val="hybridMultilevel"/>
    <w:tmpl w:val="1DDE47AC"/>
    <w:lvl w:ilvl="0" w:tplc="E3027E3A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425B12"/>
    <w:multiLevelType w:val="hybridMultilevel"/>
    <w:tmpl w:val="06288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CD46FF"/>
    <w:multiLevelType w:val="hybridMultilevel"/>
    <w:tmpl w:val="013C9788"/>
    <w:lvl w:ilvl="0" w:tplc="17E06778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970D2F"/>
    <w:multiLevelType w:val="hybridMultilevel"/>
    <w:tmpl w:val="B3404C90"/>
    <w:lvl w:ilvl="0" w:tplc="4FFE4EE8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2"/>
  </w:num>
  <w:num w:numId="5">
    <w:abstractNumId w:val="4"/>
  </w:num>
  <w:num w:numId="6">
    <w:abstractNumId w:val="12"/>
  </w:num>
  <w:num w:numId="7">
    <w:abstractNumId w:val="10"/>
  </w:num>
  <w:num w:numId="8">
    <w:abstractNumId w:val="8"/>
  </w:num>
  <w:num w:numId="9">
    <w:abstractNumId w:val="11"/>
  </w:num>
  <w:num w:numId="10">
    <w:abstractNumId w:val="13"/>
  </w:num>
  <w:num w:numId="11">
    <w:abstractNumId w:val="1"/>
  </w:num>
  <w:num w:numId="12">
    <w:abstractNumId w:val="5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6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A5"/>
    <w:rsid w:val="00017E98"/>
    <w:rsid w:val="0002747B"/>
    <w:rsid w:val="0005509F"/>
    <w:rsid w:val="000647A4"/>
    <w:rsid w:val="000C61A1"/>
    <w:rsid w:val="000F27A2"/>
    <w:rsid w:val="00100D70"/>
    <w:rsid w:val="0012648D"/>
    <w:rsid w:val="0017430D"/>
    <w:rsid w:val="001813CE"/>
    <w:rsid w:val="001D4247"/>
    <w:rsid w:val="001D6ECE"/>
    <w:rsid w:val="00205129"/>
    <w:rsid w:val="00250F5A"/>
    <w:rsid w:val="00281983"/>
    <w:rsid w:val="002A7A7F"/>
    <w:rsid w:val="002D4736"/>
    <w:rsid w:val="00301163"/>
    <w:rsid w:val="00354CCE"/>
    <w:rsid w:val="003611AA"/>
    <w:rsid w:val="003611F2"/>
    <w:rsid w:val="003D3DAC"/>
    <w:rsid w:val="003D5BB2"/>
    <w:rsid w:val="003F0226"/>
    <w:rsid w:val="004334BD"/>
    <w:rsid w:val="00453F3F"/>
    <w:rsid w:val="004629F8"/>
    <w:rsid w:val="004702A5"/>
    <w:rsid w:val="00481F60"/>
    <w:rsid w:val="004A4F35"/>
    <w:rsid w:val="004B1088"/>
    <w:rsid w:val="004B216C"/>
    <w:rsid w:val="004C2ACA"/>
    <w:rsid w:val="004C5B8B"/>
    <w:rsid w:val="004F0C30"/>
    <w:rsid w:val="00503F0E"/>
    <w:rsid w:val="0053091E"/>
    <w:rsid w:val="0054232D"/>
    <w:rsid w:val="00555B28"/>
    <w:rsid w:val="00566AF2"/>
    <w:rsid w:val="00582E85"/>
    <w:rsid w:val="0058503A"/>
    <w:rsid w:val="005873E1"/>
    <w:rsid w:val="00605173"/>
    <w:rsid w:val="00642F85"/>
    <w:rsid w:val="00664AA2"/>
    <w:rsid w:val="006C7B8E"/>
    <w:rsid w:val="006D3E33"/>
    <w:rsid w:val="006E2FD7"/>
    <w:rsid w:val="006F6C6D"/>
    <w:rsid w:val="00703E78"/>
    <w:rsid w:val="0075618D"/>
    <w:rsid w:val="0078521F"/>
    <w:rsid w:val="007A5D1A"/>
    <w:rsid w:val="007D67DC"/>
    <w:rsid w:val="00823B21"/>
    <w:rsid w:val="008F22D4"/>
    <w:rsid w:val="0092756D"/>
    <w:rsid w:val="00955D7A"/>
    <w:rsid w:val="009724E5"/>
    <w:rsid w:val="00987580"/>
    <w:rsid w:val="009A2DED"/>
    <w:rsid w:val="009C6E30"/>
    <w:rsid w:val="009D185E"/>
    <w:rsid w:val="00A617C7"/>
    <w:rsid w:val="00AA3CC3"/>
    <w:rsid w:val="00AB3D12"/>
    <w:rsid w:val="00B1302B"/>
    <w:rsid w:val="00B2423C"/>
    <w:rsid w:val="00B2454D"/>
    <w:rsid w:val="00B265CF"/>
    <w:rsid w:val="00B31477"/>
    <w:rsid w:val="00B4559A"/>
    <w:rsid w:val="00B54987"/>
    <w:rsid w:val="00B829DB"/>
    <w:rsid w:val="00C15009"/>
    <w:rsid w:val="00C55D31"/>
    <w:rsid w:val="00C62457"/>
    <w:rsid w:val="00C6516C"/>
    <w:rsid w:val="00CA2462"/>
    <w:rsid w:val="00CD61C2"/>
    <w:rsid w:val="00CD7358"/>
    <w:rsid w:val="00CE41EE"/>
    <w:rsid w:val="00D35176"/>
    <w:rsid w:val="00D5054C"/>
    <w:rsid w:val="00D5460E"/>
    <w:rsid w:val="00D6677F"/>
    <w:rsid w:val="00D7391D"/>
    <w:rsid w:val="00DA59B1"/>
    <w:rsid w:val="00DD02C1"/>
    <w:rsid w:val="00DF3B98"/>
    <w:rsid w:val="00E16ED0"/>
    <w:rsid w:val="00E25396"/>
    <w:rsid w:val="00E314F5"/>
    <w:rsid w:val="00E75C50"/>
    <w:rsid w:val="00E85946"/>
    <w:rsid w:val="00EB1865"/>
    <w:rsid w:val="00EF3666"/>
    <w:rsid w:val="00F032B7"/>
    <w:rsid w:val="00F46503"/>
    <w:rsid w:val="00F519B7"/>
    <w:rsid w:val="00FC4CA4"/>
    <w:rsid w:val="00FE4FCE"/>
    <w:rsid w:val="00FF600B"/>
    <w:rsid w:val="17DA4537"/>
    <w:rsid w:val="2CA0586E"/>
    <w:rsid w:val="426F2CAF"/>
    <w:rsid w:val="4F11D53E"/>
    <w:rsid w:val="6C6E8ABD"/>
    <w:rsid w:val="71F84FC8"/>
    <w:rsid w:val="759E9D5E"/>
    <w:rsid w:val="7C46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260E6"/>
  <w15:chartTrackingRefBased/>
  <w15:docId w15:val="{B67E6385-6095-6240-92B2-8ABD18FA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19B7"/>
    <w:pPr>
      <w:suppressAutoHyphens/>
      <w:autoSpaceDN w:val="0"/>
      <w:spacing w:after="120" w:line="360" w:lineRule="auto"/>
      <w:contextualSpacing/>
    </w:pPr>
    <w:rPr>
      <w:rFonts w:eastAsia="Arial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4E5"/>
    <w:pPr>
      <w:keepNext/>
      <w:keepLines/>
      <w:spacing w:before="480"/>
      <w:jc w:val="center"/>
      <w:outlineLvl w:val="0"/>
    </w:pPr>
    <w:rPr>
      <w:rFonts w:eastAsia="Times New Roman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503"/>
    <w:pPr>
      <w:keepNext/>
      <w:keepLines/>
      <w:spacing w:before="40" w:after="0"/>
      <w:outlineLvl w:val="1"/>
    </w:pPr>
    <w:rPr>
      <w:rFonts w:eastAsiaTheme="majorEastAsia" w:cstheme="majorBidi"/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503"/>
    <w:pPr>
      <w:keepNext/>
      <w:keepLines/>
      <w:spacing w:before="40" w:after="0"/>
      <w:outlineLvl w:val="2"/>
    </w:pPr>
    <w:rPr>
      <w:rFonts w:eastAsiaTheme="majorEastAsia" w:cstheme="majorBidi"/>
      <w:b/>
      <w:sz w:val="3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E5"/>
    <w:rPr>
      <w:rFonts w:eastAsia="Times New Roman" w:cs="Times New Roman"/>
      <w:b/>
      <w:bCs/>
      <w:kern w:val="0"/>
      <w:sz w:val="40"/>
      <w:szCs w:val="28"/>
      <w14:ligatures w14:val="none"/>
    </w:rPr>
  </w:style>
  <w:style w:type="paragraph" w:styleId="Header">
    <w:name w:val="header"/>
    <w:basedOn w:val="Normal"/>
    <w:link w:val="HeaderChar"/>
    <w:rsid w:val="00F03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032B7"/>
    <w:rPr>
      <w:rFonts w:ascii="Helvetica" w:eastAsia="Arial" w:hAnsi="Helvetica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rsid w:val="00F032B7"/>
    <w:pPr>
      <w:tabs>
        <w:tab w:val="center" w:pos="4513"/>
        <w:tab w:val="right" w:pos="9026"/>
      </w:tabs>
      <w:spacing w:after="0" w:line="240" w:lineRule="auto"/>
      <w:jc w:val="right"/>
    </w:pPr>
    <w:rPr>
      <w:rFonts w:cs="Arial"/>
      <w:szCs w:val="20"/>
    </w:rPr>
  </w:style>
  <w:style w:type="character" w:customStyle="1" w:styleId="FooterChar">
    <w:name w:val="Footer Char"/>
    <w:basedOn w:val="DefaultParagraphFont"/>
    <w:link w:val="Footer"/>
    <w:rsid w:val="00F032B7"/>
    <w:rPr>
      <w:rFonts w:ascii="Helvetica" w:eastAsia="Arial" w:hAnsi="Helvetica" w:cs="Arial"/>
      <w:kern w:val="0"/>
      <w:sz w:val="26"/>
      <w:szCs w:val="20"/>
      <w14:ligatures w14:val="none"/>
    </w:rPr>
  </w:style>
  <w:style w:type="character" w:styleId="Hyperlink">
    <w:name w:val="Hyperlink"/>
    <w:basedOn w:val="DefaultParagraphFont"/>
    <w:uiPriority w:val="99"/>
    <w:rsid w:val="00F032B7"/>
    <w:rPr>
      <w:color w:val="0E2345"/>
      <w:u w:val="single"/>
    </w:rPr>
  </w:style>
  <w:style w:type="paragraph" w:styleId="ListParagraph">
    <w:name w:val="List Paragraph"/>
    <w:basedOn w:val="Normal"/>
    <w:rsid w:val="00F032B7"/>
    <w:pPr>
      <w:numPr>
        <w:numId w:val="1"/>
      </w:numPr>
      <w:spacing w:before="120"/>
    </w:pPr>
  </w:style>
  <w:style w:type="paragraph" w:styleId="Title">
    <w:name w:val="Title"/>
    <w:basedOn w:val="Normal"/>
    <w:next w:val="Normal"/>
    <w:link w:val="TitleChar"/>
    <w:uiPriority w:val="10"/>
    <w:qFormat/>
    <w:rsid w:val="00F46503"/>
    <w:pPr>
      <w:spacing w:before="360" w:after="240"/>
      <w:jc w:val="center"/>
    </w:pPr>
    <w:rPr>
      <w:rFonts w:eastAsia="Times New Roman"/>
      <w:b/>
      <w:smallCaps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03"/>
    <w:rPr>
      <w:rFonts w:eastAsia="Times New Roman" w:cs="Times New Roman"/>
      <w:b/>
      <w:smallCaps/>
      <w:spacing w:val="-10"/>
      <w:kern w:val="3"/>
      <w:sz w:val="56"/>
      <w:szCs w:val="56"/>
      <w14:ligatures w14:val="none"/>
    </w:rPr>
  </w:style>
  <w:style w:type="paragraph" w:customStyle="1" w:styleId="HeaderTop">
    <w:name w:val="Header Top"/>
    <w:basedOn w:val="Normal"/>
    <w:rsid w:val="002A7A7F"/>
    <w:pPr>
      <w:spacing w:before="60" w:after="0"/>
      <w:jc w:val="right"/>
    </w:pPr>
    <w:rPr>
      <w:color w:val="000000" w:themeColor="text1"/>
      <w:sz w:val="24"/>
    </w:rPr>
  </w:style>
  <w:style w:type="paragraph" w:styleId="TOC1">
    <w:name w:val="toc 1"/>
    <w:basedOn w:val="Normal"/>
    <w:next w:val="Normal"/>
    <w:autoRedefine/>
    <w:uiPriority w:val="39"/>
    <w:rsid w:val="00F032B7"/>
    <w:pPr>
      <w:keepNext/>
      <w:keepLines/>
      <w:tabs>
        <w:tab w:val="right" w:leader="underscore" w:pos="9016"/>
      </w:tabs>
    </w:pPr>
    <w:rPr>
      <w:b/>
    </w:rPr>
  </w:style>
  <w:style w:type="numbering" w:customStyle="1" w:styleId="LFO14">
    <w:name w:val="LFO14"/>
    <w:basedOn w:val="NoList"/>
    <w:rsid w:val="00F032B7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F46503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6503"/>
    <w:rPr>
      <w:rFonts w:eastAsiaTheme="majorEastAsia" w:cstheme="majorBidi"/>
      <w:b/>
      <w:kern w:val="0"/>
      <w:sz w:val="30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B7"/>
    <w:pPr>
      <w:numPr>
        <w:ilvl w:val="1"/>
      </w:numPr>
      <w:spacing w:after="0"/>
      <w:ind w:left="720"/>
    </w:pPr>
    <w:rPr>
      <w:rFonts w:eastAsiaTheme="minorEastAsia" w:cstheme="minorBidi"/>
      <w:b/>
      <w:color w:val="000000" w:themeColor="text1"/>
      <w:spacing w:val="15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519B7"/>
    <w:rPr>
      <w:rFonts w:eastAsiaTheme="minorEastAsia"/>
      <w:b/>
      <w:color w:val="000000" w:themeColor="text1"/>
      <w:spacing w:val="15"/>
      <w:kern w:val="0"/>
      <w:sz w:val="28"/>
      <w14:ligatures w14:val="none"/>
    </w:rPr>
  </w:style>
  <w:style w:type="character" w:styleId="SubtleEmphasis">
    <w:name w:val="Subtle Emphasis"/>
    <w:basedOn w:val="DefaultParagraphFont"/>
    <w:uiPriority w:val="19"/>
    <w:rsid w:val="00DA59B1"/>
    <w:rPr>
      <w:rFonts w:ascii="Helvetica" w:hAnsi="Helvetica"/>
      <w:i/>
      <w:iCs/>
      <w:color w:val="404040" w:themeColor="text1" w:themeTint="BF"/>
      <w:sz w:val="26"/>
    </w:rPr>
  </w:style>
  <w:style w:type="character" w:styleId="Emphasis">
    <w:name w:val="Emphasis"/>
    <w:basedOn w:val="DefaultParagraphFont"/>
    <w:uiPriority w:val="20"/>
    <w:rsid w:val="00CD7358"/>
    <w:rPr>
      <w:rFonts w:ascii="Helvetica" w:hAnsi="Helvetica"/>
      <w:i w:val="0"/>
      <w:iCs/>
      <w:sz w:val="26"/>
    </w:rPr>
  </w:style>
  <w:style w:type="character" w:styleId="IntenseEmphasis">
    <w:name w:val="Intense Emphasis"/>
    <w:basedOn w:val="DefaultParagraphFont"/>
    <w:uiPriority w:val="21"/>
    <w:rsid w:val="00DA59B1"/>
    <w:rPr>
      <w:rFonts w:ascii="Helvetica" w:hAnsi="Helvetica"/>
      <w:i/>
      <w:iCs/>
      <w:color w:val="4472C4" w:themeColor="accent1"/>
      <w:sz w:val="26"/>
    </w:rPr>
  </w:style>
  <w:style w:type="character" w:styleId="Strong">
    <w:name w:val="Strong"/>
    <w:basedOn w:val="DefaultParagraphFont"/>
    <w:uiPriority w:val="22"/>
    <w:qFormat/>
    <w:rsid w:val="00DA59B1"/>
    <w:rPr>
      <w:rFonts w:ascii="Helvetica" w:hAnsi="Helvetica"/>
      <w:b/>
      <w:bCs/>
      <w:color w:val="auto"/>
      <w:sz w:val="26"/>
    </w:rPr>
  </w:style>
  <w:style w:type="paragraph" w:styleId="Quote">
    <w:name w:val="Quote"/>
    <w:basedOn w:val="Normal"/>
    <w:next w:val="Normal"/>
    <w:link w:val="QuoteChar"/>
    <w:uiPriority w:val="29"/>
    <w:rsid w:val="00DA59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B1"/>
    <w:rPr>
      <w:rFonts w:ascii="Helvetica" w:eastAsia="Arial" w:hAnsi="Helvetica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5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58"/>
    <w:rPr>
      <w:rFonts w:ascii="Helvetica" w:eastAsia="Arial" w:hAnsi="Helvetica" w:cs="Times New Roman"/>
      <w:iCs/>
      <w:color w:val="4472C4" w:themeColor="accent1"/>
      <w:kern w:val="0"/>
      <w:sz w:val="26"/>
      <w:szCs w:val="26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DA59B1"/>
    <w:rPr>
      <w:rFonts w:ascii="Helvetica" w:hAnsi="Helvetica"/>
      <w:smallCaps/>
      <w:color w:val="5A5A5A" w:themeColor="text1" w:themeTint="A5"/>
      <w:sz w:val="26"/>
    </w:rPr>
  </w:style>
  <w:style w:type="character" w:styleId="IntenseReference">
    <w:name w:val="Intense Reference"/>
    <w:basedOn w:val="DefaultParagraphFont"/>
    <w:uiPriority w:val="32"/>
    <w:qFormat/>
    <w:rsid w:val="00DA59B1"/>
    <w:rPr>
      <w:rFonts w:ascii="Helvetica" w:hAnsi="Helvetica"/>
      <w:b/>
      <w:bCs/>
      <w:smallCaps/>
      <w:color w:val="4472C4" w:themeColor="accent1"/>
      <w:spacing w:val="5"/>
      <w:sz w:val="26"/>
    </w:rPr>
  </w:style>
  <w:style w:type="character" w:styleId="BookTitle">
    <w:name w:val="Book Title"/>
    <w:basedOn w:val="DefaultParagraphFont"/>
    <w:uiPriority w:val="33"/>
    <w:rsid w:val="00DA59B1"/>
    <w:rPr>
      <w:rFonts w:ascii="Helvetica" w:hAnsi="Helvetica"/>
      <w:b/>
      <w:bCs/>
      <w:i/>
      <w:iCs/>
      <w:spacing w:val="5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955D7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5D7A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A617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46503"/>
    <w:pPr>
      <w:suppressAutoHyphens w:val="0"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1F60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1264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264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C5B8B"/>
    <w:pPr>
      <w:suppressAutoHyphens w:val="0"/>
      <w:autoSpaceDN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017E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9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ata.gov.ie/dataset/sfi-gender-dashboard" TargetMode="Externa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dbeaver.io/download/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https://www.postgresql.org/docs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ostgresapp.com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rocha/OneDrive%20-%20Technological%20University%20Dublin/Modules%202023-24/Databases%201/Week%201%20-%20Introduction%20to%20Databases/Lab%201/Lab%201%20-%20Installing%20PostGr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F374BB96A3DE46B150CC6A9F517AE9" ma:contentTypeVersion="17" ma:contentTypeDescription="Create a new document." ma:contentTypeScope="" ma:versionID="8e55672a6cd35329aa98f13185405290">
  <xsd:schema xmlns:xsd="http://www.w3.org/2001/XMLSchema" xmlns:xs="http://www.w3.org/2001/XMLSchema" xmlns:p="http://schemas.microsoft.com/office/2006/metadata/properties" xmlns:ns2="5fa573f1-0388-4933-b06f-1f1a0fb87c89" xmlns:ns3="7fe8872b-6cbd-4bc2-a1b1-93bd9d636a9c" targetNamespace="http://schemas.microsoft.com/office/2006/metadata/properties" ma:root="true" ma:fieldsID="cdd13ec41790b5451f326938c99a02fb" ns2:_="" ns3:_="">
    <xsd:import namespace="5fa573f1-0388-4933-b06f-1f1a0fb87c89"/>
    <xsd:import namespace="7fe8872b-6cbd-4bc2-a1b1-93bd9d636a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73f1-0388-4933-b06f-1f1a0fb87c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168bf0-f213-4887-af2e-cac682fa24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8872b-6cbd-4bc2-a1b1-93bd9d636a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b5aa41c-e4fb-41a8-90d6-833c8917b781}" ma:internalName="TaxCatchAll" ma:showField="CatchAllData" ma:web="7fe8872b-6cbd-4bc2-a1b1-93bd9d636a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e8872b-6cbd-4bc2-a1b1-93bd9d636a9c" xsi:nil="true"/>
    <lcf76f155ced4ddcb4097134ff3c332f xmlns="5fa573f1-0388-4933-b06f-1f1a0fb87c89">
      <Terms xmlns="http://schemas.microsoft.com/office/infopath/2007/PartnerControls"/>
    </lcf76f155ced4ddcb4097134ff3c332f>
    <SharedWithUsers xmlns="7fe8872b-6cbd-4bc2-a1b1-93bd9d636a9c">
      <UserInfo>
        <DisplayName>School of Computer Science-Staff-City Members</DisplayName>
        <AccountId>138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5BA97-38EE-48CD-8A37-E095E760B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573f1-0388-4933-b06f-1f1a0fb87c89"/>
    <ds:schemaRef ds:uri="7fe8872b-6cbd-4bc2-a1b1-93bd9d636a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2B7733-D0C7-4084-A216-5E1E464F60A8}">
  <ds:schemaRefs>
    <ds:schemaRef ds:uri="http://schemas.microsoft.com/office/2006/metadata/properties"/>
    <ds:schemaRef ds:uri="http://schemas.microsoft.com/office/infopath/2007/PartnerControls"/>
    <ds:schemaRef ds:uri="7fe8872b-6cbd-4bc2-a1b1-93bd9d636a9c"/>
    <ds:schemaRef ds:uri="5fa573f1-0388-4933-b06f-1f1a0fb87c89"/>
  </ds:schemaRefs>
</ds:datastoreItem>
</file>

<file path=customXml/itemProps3.xml><?xml version="1.0" encoding="utf-8"?>
<ds:datastoreItem xmlns:ds="http://schemas.openxmlformats.org/officeDocument/2006/customXml" ds:itemID="{4E93A54F-FF9C-401A-BACA-52E7EB71AD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65F73D-C54C-F446-BF47-4F2C36C3F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1 - Installing PostGres.dotx</Template>
  <TotalTime>104</TotalTime>
  <Pages>5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Rocha</dc:creator>
  <cp:keywords/>
  <dc:description/>
  <cp:lastModifiedBy>Mariana Rocha</cp:lastModifiedBy>
  <cp:revision>24</cp:revision>
  <dcterms:created xsi:type="dcterms:W3CDTF">2023-09-05T11:00:00Z</dcterms:created>
  <dcterms:modified xsi:type="dcterms:W3CDTF">2025-08-14T15:08:00Z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0x01010060F374BB96A3DE46B150CC6A9F517AE9</vt:lpwstr>
  </property>
  <property fmtid="{D5CDD505-2E9C-101B-9397-08002B2CF9AE}" pid="3" name="MediaServiceImageTags">
    <vt:lpwstr/>
  </property>
</Properties>
</file>