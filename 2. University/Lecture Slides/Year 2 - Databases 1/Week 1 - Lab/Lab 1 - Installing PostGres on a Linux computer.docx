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97254B" w14:textId="77777777" w:rsidR="00100D70" w:rsidRPr="00361523" w:rsidRDefault="00D6677F" w:rsidP="00100D70">
      <w:pPr>
        <w:pStyle w:val="Title"/>
        <w:rPr>
          <w:sz w:val="52"/>
          <w:szCs w:val="52"/>
        </w:rPr>
      </w:pPr>
      <w:bookmarkStart w:id="0" w:name="_Hlk21463299"/>
      <w:r w:rsidRPr="00361523">
        <w:rPr>
          <w:sz w:val="52"/>
          <w:szCs w:val="52"/>
        </w:rPr>
        <w:t xml:space="preserve">Installing PostgreSQL on a </w:t>
      </w:r>
      <w:bookmarkStart w:id="1" w:name="_GoBack"/>
      <w:bookmarkEnd w:id="1"/>
      <w:r w:rsidR="00897EC2">
        <w:rPr>
          <w:sz w:val="52"/>
          <w:szCs w:val="52"/>
        </w:rPr>
        <w:t>Linux</w:t>
      </w:r>
      <w:r w:rsidR="00361523" w:rsidRPr="00361523">
        <w:rPr>
          <w:sz w:val="52"/>
          <w:szCs w:val="52"/>
        </w:rPr>
        <w:t xml:space="preserve"> </w:t>
      </w:r>
      <w:r w:rsidR="00897EC2">
        <w:rPr>
          <w:sz w:val="52"/>
          <w:szCs w:val="52"/>
        </w:rPr>
        <w:t>computer</w:t>
      </w:r>
    </w:p>
    <w:sdt>
      <w:sdtPr>
        <w:rPr>
          <w:rFonts w:ascii="Helvetica" w:eastAsia="Arial" w:hAnsi="Helvetica" w:cs="Times New Roman"/>
          <w:sz w:val="26"/>
          <w:szCs w:val="26"/>
          <w:lang w:val="en-GB"/>
        </w:rPr>
        <w:id w:val="-1886944306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noProof/>
        </w:rPr>
      </w:sdtEndPr>
      <w:sdtContent>
        <w:p w14:paraId="337E6CBD" w14:textId="77777777" w:rsidR="00FC4CA4" w:rsidRDefault="00FC4CA4" w:rsidP="00F46503">
          <w:pPr>
            <w:pStyle w:val="TOCHeading"/>
            <w:jc w:val="left"/>
          </w:pPr>
          <w:r>
            <w:t>Table of Contents</w:t>
          </w:r>
        </w:p>
        <w:p w14:paraId="1890063B" w14:textId="4ECD50C9" w:rsidR="004A417E" w:rsidRDefault="00FC4CA4">
          <w:pPr>
            <w:pStyle w:val="TOC2"/>
            <w:tabs>
              <w:tab w:val="right" w:leader="underscore" w:pos="9016"/>
            </w:tabs>
            <w:rPr>
              <w:rFonts w:eastAsiaTheme="minorEastAsia" w:cstheme="minorBidi"/>
              <w:noProof/>
              <w:sz w:val="24"/>
              <w:szCs w:val="24"/>
              <w:lang w:val="en-US"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4993510" w:history="1">
            <w:r w:rsidR="004A417E" w:rsidRPr="00394D5C">
              <w:rPr>
                <w:rStyle w:val="Hyperlink"/>
                <w:noProof/>
              </w:rPr>
              <w:t>What is this assignment about?</w:t>
            </w:r>
            <w:r w:rsidR="004A417E">
              <w:rPr>
                <w:noProof/>
                <w:webHidden/>
              </w:rPr>
              <w:tab/>
            </w:r>
            <w:r w:rsidR="004A417E">
              <w:rPr>
                <w:noProof/>
                <w:webHidden/>
              </w:rPr>
              <w:fldChar w:fldCharType="begin"/>
            </w:r>
            <w:r w:rsidR="004A417E">
              <w:rPr>
                <w:noProof/>
                <w:webHidden/>
              </w:rPr>
              <w:instrText xml:space="preserve"> PAGEREF _Toc174993510 \h </w:instrText>
            </w:r>
            <w:r w:rsidR="004A417E">
              <w:rPr>
                <w:noProof/>
                <w:webHidden/>
              </w:rPr>
            </w:r>
            <w:r w:rsidR="004A417E">
              <w:rPr>
                <w:noProof/>
                <w:webHidden/>
              </w:rPr>
              <w:fldChar w:fldCharType="separate"/>
            </w:r>
            <w:r w:rsidR="004A417E">
              <w:rPr>
                <w:noProof/>
                <w:webHidden/>
              </w:rPr>
              <w:t>2</w:t>
            </w:r>
            <w:r w:rsidR="004A417E">
              <w:rPr>
                <w:noProof/>
                <w:webHidden/>
              </w:rPr>
              <w:fldChar w:fldCharType="end"/>
            </w:r>
          </w:hyperlink>
        </w:p>
        <w:p w14:paraId="684BD0CF" w14:textId="5A61FEBB" w:rsidR="004A417E" w:rsidRDefault="00FE40B7">
          <w:pPr>
            <w:pStyle w:val="TOC2"/>
            <w:tabs>
              <w:tab w:val="right" w:leader="underscore" w:pos="9016"/>
            </w:tabs>
            <w:rPr>
              <w:rFonts w:eastAsiaTheme="minorEastAsia" w:cstheme="minorBidi"/>
              <w:noProof/>
              <w:sz w:val="24"/>
              <w:szCs w:val="24"/>
              <w:lang w:val="en-US" w:eastAsia="zh-CN"/>
            </w:rPr>
          </w:pPr>
          <w:hyperlink w:anchor="_Toc174993511" w:history="1">
            <w:r w:rsidR="004A417E" w:rsidRPr="00394D5C">
              <w:rPr>
                <w:rStyle w:val="Hyperlink"/>
                <w:noProof/>
              </w:rPr>
              <w:t>What is PostgreSQL?</w:t>
            </w:r>
            <w:r w:rsidR="004A417E">
              <w:rPr>
                <w:noProof/>
                <w:webHidden/>
              </w:rPr>
              <w:tab/>
            </w:r>
            <w:r w:rsidR="004A417E">
              <w:rPr>
                <w:noProof/>
                <w:webHidden/>
              </w:rPr>
              <w:fldChar w:fldCharType="begin"/>
            </w:r>
            <w:r w:rsidR="004A417E">
              <w:rPr>
                <w:noProof/>
                <w:webHidden/>
              </w:rPr>
              <w:instrText xml:space="preserve"> PAGEREF _Toc174993511 \h </w:instrText>
            </w:r>
            <w:r w:rsidR="004A417E">
              <w:rPr>
                <w:noProof/>
                <w:webHidden/>
              </w:rPr>
            </w:r>
            <w:r w:rsidR="004A417E">
              <w:rPr>
                <w:noProof/>
                <w:webHidden/>
              </w:rPr>
              <w:fldChar w:fldCharType="separate"/>
            </w:r>
            <w:r w:rsidR="004A417E">
              <w:rPr>
                <w:noProof/>
                <w:webHidden/>
              </w:rPr>
              <w:t>2</w:t>
            </w:r>
            <w:r w:rsidR="004A417E">
              <w:rPr>
                <w:noProof/>
                <w:webHidden/>
              </w:rPr>
              <w:fldChar w:fldCharType="end"/>
            </w:r>
          </w:hyperlink>
        </w:p>
        <w:p w14:paraId="3F968B10" w14:textId="33D04EAA" w:rsidR="004A417E" w:rsidRDefault="00FE40B7">
          <w:pPr>
            <w:pStyle w:val="TOC2"/>
            <w:tabs>
              <w:tab w:val="right" w:leader="underscore" w:pos="9016"/>
            </w:tabs>
            <w:rPr>
              <w:rFonts w:eastAsiaTheme="minorEastAsia" w:cstheme="minorBidi"/>
              <w:noProof/>
              <w:sz w:val="24"/>
              <w:szCs w:val="24"/>
              <w:lang w:val="en-US" w:eastAsia="zh-CN"/>
            </w:rPr>
          </w:pPr>
          <w:hyperlink w:anchor="_Toc174993512" w:history="1">
            <w:r w:rsidR="004A417E" w:rsidRPr="00394D5C">
              <w:rPr>
                <w:rStyle w:val="Hyperlink"/>
                <w:noProof/>
              </w:rPr>
              <w:t>What is DBeaver?</w:t>
            </w:r>
            <w:r w:rsidR="004A417E">
              <w:rPr>
                <w:noProof/>
                <w:webHidden/>
              </w:rPr>
              <w:tab/>
            </w:r>
            <w:r w:rsidR="004A417E">
              <w:rPr>
                <w:noProof/>
                <w:webHidden/>
              </w:rPr>
              <w:fldChar w:fldCharType="begin"/>
            </w:r>
            <w:r w:rsidR="004A417E">
              <w:rPr>
                <w:noProof/>
                <w:webHidden/>
              </w:rPr>
              <w:instrText xml:space="preserve"> PAGEREF _Toc174993512 \h </w:instrText>
            </w:r>
            <w:r w:rsidR="004A417E">
              <w:rPr>
                <w:noProof/>
                <w:webHidden/>
              </w:rPr>
            </w:r>
            <w:r w:rsidR="004A417E">
              <w:rPr>
                <w:noProof/>
                <w:webHidden/>
              </w:rPr>
              <w:fldChar w:fldCharType="separate"/>
            </w:r>
            <w:r w:rsidR="004A417E">
              <w:rPr>
                <w:noProof/>
                <w:webHidden/>
              </w:rPr>
              <w:t>2</w:t>
            </w:r>
            <w:r w:rsidR="004A417E">
              <w:rPr>
                <w:noProof/>
                <w:webHidden/>
              </w:rPr>
              <w:fldChar w:fldCharType="end"/>
            </w:r>
          </w:hyperlink>
        </w:p>
        <w:p w14:paraId="0D61B3F1" w14:textId="13490DD3" w:rsidR="004A417E" w:rsidRDefault="00FE40B7">
          <w:pPr>
            <w:pStyle w:val="TOC2"/>
            <w:tabs>
              <w:tab w:val="right" w:leader="underscore" w:pos="9016"/>
            </w:tabs>
            <w:rPr>
              <w:rFonts w:eastAsiaTheme="minorEastAsia" w:cstheme="minorBidi"/>
              <w:noProof/>
              <w:sz w:val="24"/>
              <w:szCs w:val="24"/>
              <w:lang w:val="en-US" w:eastAsia="zh-CN"/>
            </w:rPr>
          </w:pPr>
          <w:hyperlink w:anchor="_Toc174993513" w:history="1">
            <w:r w:rsidR="004A417E" w:rsidRPr="00394D5C">
              <w:rPr>
                <w:rStyle w:val="Hyperlink"/>
                <w:noProof/>
              </w:rPr>
              <w:t>How to install PostgreSQL on a Linux computer?</w:t>
            </w:r>
            <w:r w:rsidR="004A417E">
              <w:rPr>
                <w:noProof/>
                <w:webHidden/>
              </w:rPr>
              <w:tab/>
            </w:r>
            <w:r w:rsidR="004A417E">
              <w:rPr>
                <w:noProof/>
                <w:webHidden/>
              </w:rPr>
              <w:fldChar w:fldCharType="begin"/>
            </w:r>
            <w:r w:rsidR="004A417E">
              <w:rPr>
                <w:noProof/>
                <w:webHidden/>
              </w:rPr>
              <w:instrText xml:space="preserve"> PAGEREF _Toc174993513 \h </w:instrText>
            </w:r>
            <w:r w:rsidR="004A417E">
              <w:rPr>
                <w:noProof/>
                <w:webHidden/>
              </w:rPr>
            </w:r>
            <w:r w:rsidR="004A417E">
              <w:rPr>
                <w:noProof/>
                <w:webHidden/>
              </w:rPr>
              <w:fldChar w:fldCharType="separate"/>
            </w:r>
            <w:r w:rsidR="004A417E">
              <w:rPr>
                <w:noProof/>
                <w:webHidden/>
              </w:rPr>
              <w:t>2</w:t>
            </w:r>
            <w:r w:rsidR="004A417E">
              <w:rPr>
                <w:noProof/>
                <w:webHidden/>
              </w:rPr>
              <w:fldChar w:fldCharType="end"/>
            </w:r>
          </w:hyperlink>
        </w:p>
        <w:p w14:paraId="7840D0D5" w14:textId="7CDD6A55" w:rsidR="004A417E" w:rsidRDefault="00FE40B7">
          <w:pPr>
            <w:pStyle w:val="TOC2"/>
            <w:tabs>
              <w:tab w:val="right" w:leader="underscore" w:pos="9016"/>
            </w:tabs>
            <w:rPr>
              <w:rFonts w:eastAsiaTheme="minorEastAsia" w:cstheme="minorBidi"/>
              <w:noProof/>
              <w:sz w:val="24"/>
              <w:szCs w:val="24"/>
              <w:lang w:val="en-US" w:eastAsia="zh-CN"/>
            </w:rPr>
          </w:pPr>
          <w:hyperlink w:anchor="_Toc174993514" w:history="1">
            <w:r w:rsidR="004A417E" w:rsidRPr="00394D5C">
              <w:rPr>
                <w:rStyle w:val="Hyperlink"/>
                <w:noProof/>
              </w:rPr>
              <w:t>How to install DBeaver on a Linux laptop?</w:t>
            </w:r>
            <w:r w:rsidR="004A417E">
              <w:rPr>
                <w:noProof/>
                <w:webHidden/>
              </w:rPr>
              <w:tab/>
            </w:r>
            <w:r w:rsidR="004A417E">
              <w:rPr>
                <w:noProof/>
                <w:webHidden/>
              </w:rPr>
              <w:fldChar w:fldCharType="begin"/>
            </w:r>
            <w:r w:rsidR="004A417E">
              <w:rPr>
                <w:noProof/>
                <w:webHidden/>
              </w:rPr>
              <w:instrText xml:space="preserve"> PAGEREF _Toc174993514 \h </w:instrText>
            </w:r>
            <w:r w:rsidR="004A417E">
              <w:rPr>
                <w:noProof/>
                <w:webHidden/>
              </w:rPr>
            </w:r>
            <w:r w:rsidR="004A417E">
              <w:rPr>
                <w:noProof/>
                <w:webHidden/>
              </w:rPr>
              <w:fldChar w:fldCharType="separate"/>
            </w:r>
            <w:r w:rsidR="004A417E">
              <w:rPr>
                <w:noProof/>
                <w:webHidden/>
              </w:rPr>
              <w:t>3</w:t>
            </w:r>
            <w:r w:rsidR="004A417E">
              <w:rPr>
                <w:noProof/>
                <w:webHidden/>
              </w:rPr>
              <w:fldChar w:fldCharType="end"/>
            </w:r>
          </w:hyperlink>
        </w:p>
        <w:p w14:paraId="699862A1" w14:textId="5775409C" w:rsidR="004A417E" w:rsidRDefault="00FE40B7">
          <w:pPr>
            <w:pStyle w:val="TOC2"/>
            <w:tabs>
              <w:tab w:val="right" w:leader="underscore" w:pos="9016"/>
            </w:tabs>
            <w:rPr>
              <w:rFonts w:eastAsiaTheme="minorEastAsia" w:cstheme="minorBidi"/>
              <w:noProof/>
              <w:sz w:val="24"/>
              <w:szCs w:val="24"/>
              <w:lang w:val="en-US" w:eastAsia="zh-CN"/>
            </w:rPr>
          </w:pPr>
          <w:hyperlink w:anchor="_Toc174993515" w:history="1">
            <w:r w:rsidR="004A417E" w:rsidRPr="00394D5C">
              <w:rPr>
                <w:rStyle w:val="Hyperlink"/>
                <w:noProof/>
              </w:rPr>
              <w:t>How to connect PostgreSQL to DBeaver on a Linux laptop?</w:t>
            </w:r>
            <w:r w:rsidR="004A417E">
              <w:rPr>
                <w:noProof/>
                <w:webHidden/>
              </w:rPr>
              <w:tab/>
            </w:r>
            <w:r w:rsidR="004A417E">
              <w:rPr>
                <w:noProof/>
                <w:webHidden/>
              </w:rPr>
              <w:fldChar w:fldCharType="begin"/>
            </w:r>
            <w:r w:rsidR="004A417E">
              <w:rPr>
                <w:noProof/>
                <w:webHidden/>
              </w:rPr>
              <w:instrText xml:space="preserve"> PAGEREF _Toc174993515 \h </w:instrText>
            </w:r>
            <w:r w:rsidR="004A417E">
              <w:rPr>
                <w:noProof/>
                <w:webHidden/>
              </w:rPr>
            </w:r>
            <w:r w:rsidR="004A417E">
              <w:rPr>
                <w:noProof/>
                <w:webHidden/>
              </w:rPr>
              <w:fldChar w:fldCharType="separate"/>
            </w:r>
            <w:r w:rsidR="004A417E">
              <w:rPr>
                <w:noProof/>
                <w:webHidden/>
              </w:rPr>
              <w:t>3</w:t>
            </w:r>
            <w:r w:rsidR="004A417E">
              <w:rPr>
                <w:noProof/>
                <w:webHidden/>
              </w:rPr>
              <w:fldChar w:fldCharType="end"/>
            </w:r>
          </w:hyperlink>
        </w:p>
        <w:p w14:paraId="67C08FBA" w14:textId="41FCC14A" w:rsidR="00FC4CA4" w:rsidRDefault="00FC4CA4">
          <w:r>
            <w:rPr>
              <w:b/>
              <w:bCs/>
              <w:noProof/>
            </w:rPr>
            <w:fldChar w:fldCharType="end"/>
          </w:r>
        </w:p>
      </w:sdtContent>
    </w:sdt>
    <w:p w14:paraId="6156B4BA" w14:textId="77777777" w:rsidR="00B1302B" w:rsidRDefault="00B1302B" w:rsidP="00B1302B">
      <w:pPr>
        <w:rPr>
          <w:b/>
        </w:rPr>
      </w:pPr>
      <w:r>
        <w:rPr>
          <w:b/>
        </w:rPr>
        <w:br w:type="page"/>
      </w:r>
    </w:p>
    <w:p w14:paraId="56601B76" w14:textId="77777777" w:rsidR="000C61A1" w:rsidRPr="004629F8" w:rsidRDefault="000C61A1" w:rsidP="000C61A1">
      <w:pPr>
        <w:pStyle w:val="Heading2"/>
      </w:pPr>
      <w:bookmarkStart w:id="2" w:name="_Toc174993510"/>
      <w:r>
        <w:lastRenderedPageBreak/>
        <w:t>What is this assignment about?</w:t>
      </w:r>
      <w:bookmarkEnd w:id="2"/>
    </w:p>
    <w:p w14:paraId="400A5A2E" w14:textId="483C73EB" w:rsidR="000C61A1" w:rsidRDefault="000C61A1" w:rsidP="004A417E">
      <w:r w:rsidRPr="000C61A1">
        <w:t xml:space="preserve">In </w:t>
      </w:r>
      <w:r>
        <w:t xml:space="preserve">this assignment, you will learn how to install PostgreSQL, </w:t>
      </w:r>
      <w:proofErr w:type="spellStart"/>
      <w:r>
        <w:t>DBeaver</w:t>
      </w:r>
      <w:proofErr w:type="spellEnd"/>
      <w:r>
        <w:t>, and how to connect the</w:t>
      </w:r>
      <w:r w:rsidR="00361523">
        <w:t xml:space="preserve"> two</w:t>
      </w:r>
      <w:r>
        <w:t xml:space="preserve">. </w:t>
      </w:r>
    </w:p>
    <w:p w14:paraId="68326828" w14:textId="77777777" w:rsidR="00605173" w:rsidRPr="000C61A1" w:rsidRDefault="00605173" w:rsidP="001813CE"/>
    <w:p w14:paraId="70D2B160" w14:textId="77777777" w:rsidR="00F032B7" w:rsidRPr="004629F8" w:rsidRDefault="00D6677F" w:rsidP="004629F8">
      <w:pPr>
        <w:pStyle w:val="Heading2"/>
      </w:pPr>
      <w:bookmarkStart w:id="3" w:name="_Toc174993511"/>
      <w:r>
        <w:t>What is PostgreSQL?</w:t>
      </w:r>
      <w:bookmarkEnd w:id="3"/>
    </w:p>
    <w:p w14:paraId="5DEBB0D3" w14:textId="77777777" w:rsidR="00D6677F" w:rsidRDefault="00D6677F" w:rsidP="00D6677F">
      <w:r>
        <w:t xml:space="preserve">PostgreSQL is a free and open-source relational database management system (DBMS). Tutorials for the available versions of PostgreSQL can be found in </w:t>
      </w:r>
      <w:hyperlink r:id="rId11" w:history="1">
        <w:r w:rsidRPr="00D6677F">
          <w:rPr>
            <w:rStyle w:val="Hyperlink"/>
          </w:rPr>
          <w:t>this link</w:t>
        </w:r>
      </w:hyperlink>
      <w:r w:rsidR="0054232D">
        <w:t>,</w:t>
      </w:r>
      <w:r>
        <w:t xml:space="preserve"> and an active community that includes user groups and mailing lists can be found in </w:t>
      </w:r>
      <w:hyperlink r:id="rId12" w:history="1">
        <w:r w:rsidRPr="00D6677F">
          <w:rPr>
            <w:rStyle w:val="Hyperlink"/>
          </w:rPr>
          <w:t>this link</w:t>
        </w:r>
      </w:hyperlink>
      <w:r>
        <w:t xml:space="preserve">. </w:t>
      </w:r>
    </w:p>
    <w:p w14:paraId="35EB7FB8" w14:textId="77777777" w:rsidR="00605173" w:rsidRDefault="00605173" w:rsidP="00D6677F"/>
    <w:p w14:paraId="268F935B" w14:textId="77777777" w:rsidR="00CE41EE" w:rsidRDefault="00CE41EE" w:rsidP="00CE41EE">
      <w:pPr>
        <w:pStyle w:val="Heading2"/>
      </w:pPr>
      <w:bookmarkStart w:id="4" w:name="_Toc174993512"/>
      <w:r>
        <w:t xml:space="preserve">What is </w:t>
      </w:r>
      <w:proofErr w:type="spellStart"/>
      <w:r>
        <w:t>DBeaver</w:t>
      </w:r>
      <w:proofErr w:type="spellEnd"/>
      <w:r>
        <w:t>?</w:t>
      </w:r>
      <w:bookmarkEnd w:id="4"/>
    </w:p>
    <w:p w14:paraId="6D14D7E8" w14:textId="77777777" w:rsidR="0054232D" w:rsidRDefault="0054232D" w:rsidP="00D6677F">
      <w:r>
        <w:t xml:space="preserve">PostgreSQL databases can be managed using the command line or client software. We will use the second option, so our PostgreSQL </w:t>
      </w:r>
      <w:r w:rsidR="000647A4">
        <w:t xml:space="preserve">database will </w:t>
      </w:r>
      <w:r w:rsidR="00E75C50">
        <w:t>be connected</w:t>
      </w:r>
      <w:r w:rsidR="000647A4">
        <w:t xml:space="preserve"> to </w:t>
      </w:r>
      <w:proofErr w:type="spellStart"/>
      <w:r w:rsidR="000647A4">
        <w:t>DBeaver</w:t>
      </w:r>
      <w:proofErr w:type="spellEnd"/>
      <w:r w:rsidR="000647A4">
        <w:t xml:space="preserve"> Community, a free software that </w:t>
      </w:r>
      <w:r w:rsidR="0002747B">
        <w:t>allows</w:t>
      </w:r>
      <w:r w:rsidR="000647A4">
        <w:t xml:space="preserve"> us to </w:t>
      </w:r>
      <w:r w:rsidR="0002747B">
        <w:t>create and manipulate databases using SQL code</w:t>
      </w:r>
      <w:r w:rsidR="000647A4">
        <w:t>.</w:t>
      </w:r>
    </w:p>
    <w:p w14:paraId="53ABD4EB" w14:textId="77777777" w:rsidR="000647A4" w:rsidRDefault="000647A4" w:rsidP="00D6677F"/>
    <w:p w14:paraId="02141C1C" w14:textId="77777777" w:rsidR="00D6677F" w:rsidRPr="004629F8" w:rsidRDefault="00D6677F" w:rsidP="00D6677F">
      <w:pPr>
        <w:pStyle w:val="Heading2"/>
      </w:pPr>
      <w:bookmarkStart w:id="5" w:name="_Toc174993513"/>
      <w:r>
        <w:t xml:space="preserve">How to install PostgreSQL on a </w:t>
      </w:r>
      <w:r w:rsidR="000305C3">
        <w:t>Linux</w:t>
      </w:r>
      <w:r>
        <w:t xml:space="preserve"> </w:t>
      </w:r>
      <w:r w:rsidR="005A61F0">
        <w:t>computer</w:t>
      </w:r>
      <w:r>
        <w:t>?</w:t>
      </w:r>
      <w:bookmarkEnd w:id="5"/>
    </w:p>
    <w:p w14:paraId="5886FE64" w14:textId="77777777" w:rsidR="005A61F0" w:rsidRDefault="00D73B2F" w:rsidP="004C17DC">
      <w:r>
        <w:t xml:space="preserve">PostgreSQL is part of </w:t>
      </w:r>
      <w:r w:rsidR="005213EA">
        <w:t xml:space="preserve">Linux by default. </w:t>
      </w:r>
      <w:r w:rsidR="005A61F0">
        <w:t>The following steps can be used for troubleshooting:</w:t>
      </w:r>
    </w:p>
    <w:p w14:paraId="4DDA2037" w14:textId="77777777" w:rsidR="004C17DC" w:rsidRDefault="005A61F0" w:rsidP="004C17DC">
      <w:r>
        <w:t xml:space="preserve">1. </w:t>
      </w:r>
      <w:r w:rsidR="005213EA">
        <w:t xml:space="preserve">To make sure you have </w:t>
      </w:r>
      <w:r>
        <w:t>PostgreSQL</w:t>
      </w:r>
      <w:r w:rsidR="005213EA">
        <w:t xml:space="preserve"> installed, </w:t>
      </w:r>
      <w:r>
        <w:t xml:space="preserve">open the terminal and </w:t>
      </w:r>
      <w:r w:rsidR="005213EA">
        <w:t>run the following command:</w:t>
      </w:r>
    </w:p>
    <w:p w14:paraId="4412BF50" w14:textId="77777777" w:rsidR="005213EA" w:rsidRDefault="005213EA" w:rsidP="004917B8">
      <w:pPr>
        <w:ind w:firstLine="720"/>
        <w:rPr>
          <w:color w:val="2F5496" w:themeColor="accent1" w:themeShade="BF"/>
        </w:rPr>
      </w:pPr>
      <w:proofErr w:type="spellStart"/>
      <w:r w:rsidRPr="004C17DC">
        <w:rPr>
          <w:color w:val="2F5496" w:themeColor="accent1" w:themeShade="BF"/>
        </w:rPr>
        <w:t>dpkg</w:t>
      </w:r>
      <w:proofErr w:type="spellEnd"/>
      <w:r w:rsidRPr="004C17DC">
        <w:rPr>
          <w:color w:val="2F5496" w:themeColor="accent1" w:themeShade="BF"/>
        </w:rPr>
        <w:t xml:space="preserve"> -l | grep </w:t>
      </w:r>
      <w:proofErr w:type="spellStart"/>
      <w:r w:rsidRPr="004C17DC">
        <w:rPr>
          <w:color w:val="2F5496" w:themeColor="accent1" w:themeShade="BF"/>
        </w:rPr>
        <w:t>postgres</w:t>
      </w:r>
      <w:proofErr w:type="spellEnd"/>
    </w:p>
    <w:p w14:paraId="1E423808" w14:textId="77777777" w:rsidR="004C17DC" w:rsidRDefault="004C17DC" w:rsidP="0075618D">
      <w:pPr>
        <w:rPr>
          <w:color w:val="2F5496" w:themeColor="accent1" w:themeShade="BF"/>
        </w:rPr>
      </w:pPr>
    </w:p>
    <w:p w14:paraId="6D6C47D2" w14:textId="77777777" w:rsidR="004C17DC" w:rsidRDefault="004917B8" w:rsidP="004C17DC">
      <w:r>
        <w:t xml:space="preserve">2. </w:t>
      </w:r>
      <w:r w:rsidR="00D6677F">
        <w:t>T</w:t>
      </w:r>
      <w:r w:rsidR="004C17DC">
        <w:t xml:space="preserve">he previous command should list what </w:t>
      </w:r>
      <w:r w:rsidR="005A61F0">
        <w:t>PostgreSQL</w:t>
      </w:r>
      <w:r w:rsidR="004C17DC">
        <w:t xml:space="preserve"> packages are installed</w:t>
      </w:r>
      <w:r w:rsidR="005A61F0">
        <w:t xml:space="preserve"> in your Linux computer</w:t>
      </w:r>
      <w:r w:rsidR="004C17DC">
        <w:t>. If nothing is installed, run the following commands:</w:t>
      </w:r>
    </w:p>
    <w:p w14:paraId="6E0C36FA" w14:textId="77777777" w:rsidR="004C17DC" w:rsidRPr="004C17DC" w:rsidRDefault="004C17DC" w:rsidP="004C1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426"/>
        <w:contextualSpacing w:val="0"/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</w:pPr>
      <w:proofErr w:type="spellStart"/>
      <w:r w:rsidRPr="004C17DC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  <w:t>sudo</w:t>
      </w:r>
      <w:proofErr w:type="spellEnd"/>
      <w:r w:rsidRPr="004C17DC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  <w:t xml:space="preserve"> apt-get update</w:t>
      </w:r>
    </w:p>
    <w:p w14:paraId="65A6000A" w14:textId="77777777" w:rsidR="000305C3" w:rsidRDefault="004C17DC" w:rsidP="004C1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426"/>
        <w:contextualSpacing w:val="0"/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</w:pPr>
      <w:proofErr w:type="spellStart"/>
      <w:r w:rsidRPr="004C17DC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  <w:t>sudo</w:t>
      </w:r>
      <w:proofErr w:type="spellEnd"/>
      <w:r w:rsidRPr="004C17DC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  <w:t xml:space="preserve"> apt-get install </w:t>
      </w:r>
      <w:proofErr w:type="spellStart"/>
      <w:r w:rsidRPr="004C17DC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  <w:t>postgresql</w:t>
      </w:r>
      <w:proofErr w:type="spellEnd"/>
    </w:p>
    <w:p w14:paraId="2C5C7D24" w14:textId="77777777" w:rsidR="004C17DC" w:rsidRDefault="004C17DC" w:rsidP="004C1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contextualSpacing w:val="0"/>
      </w:pPr>
    </w:p>
    <w:p w14:paraId="73398B11" w14:textId="77777777" w:rsidR="004C17DC" w:rsidRDefault="004917B8" w:rsidP="005A6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contextualSpacing w:val="0"/>
      </w:pPr>
      <w:r>
        <w:t xml:space="preserve">3. </w:t>
      </w:r>
      <w:r w:rsidR="004C17DC">
        <w:t>If you have any issues with the current version of Postgre</w:t>
      </w:r>
      <w:r w:rsidR="005A61F0">
        <w:t>SQL</w:t>
      </w:r>
      <w:r w:rsidR="004C17DC">
        <w:t xml:space="preserve"> on your Linux computer, run the following commands to remove and reinstall Postgre</w:t>
      </w:r>
      <w:r w:rsidR="005A61F0">
        <w:t>SQL</w:t>
      </w:r>
      <w:r w:rsidR="004C17DC">
        <w:t>:</w:t>
      </w:r>
    </w:p>
    <w:p w14:paraId="019905D6" w14:textId="77777777" w:rsidR="00897EC2" w:rsidRDefault="00897EC2" w:rsidP="004C1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426"/>
        <w:contextualSpacing w:val="0"/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</w:pPr>
    </w:p>
    <w:p w14:paraId="6681A38E" w14:textId="77777777" w:rsidR="004C17DC" w:rsidRPr="004C17DC" w:rsidRDefault="004C17DC" w:rsidP="004C1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426"/>
        <w:contextualSpacing w:val="0"/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</w:pPr>
      <w:proofErr w:type="spellStart"/>
      <w:r w:rsidRPr="004C17DC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  <w:lastRenderedPageBreak/>
        <w:t>sudo</w:t>
      </w:r>
      <w:proofErr w:type="spellEnd"/>
      <w:r w:rsidRPr="004C17DC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  <w:t xml:space="preserve"> apt-get remove --purge </w:t>
      </w:r>
      <w:proofErr w:type="spellStart"/>
      <w:r w:rsidRPr="004C17DC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  <w:t>postgresql</w:t>
      </w:r>
      <w:proofErr w:type="spellEnd"/>
    </w:p>
    <w:p w14:paraId="166C5D00" w14:textId="77777777" w:rsidR="004C17DC" w:rsidRDefault="004C17DC" w:rsidP="004C1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426"/>
        <w:contextualSpacing w:val="0"/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</w:pPr>
      <w:proofErr w:type="spellStart"/>
      <w:r w:rsidRPr="004C17DC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  <w:t>sudo</w:t>
      </w:r>
      <w:proofErr w:type="spellEnd"/>
      <w:r w:rsidRPr="004C17DC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  <w:t xml:space="preserve"> apt-get install </w:t>
      </w:r>
      <w:proofErr w:type="spellStart"/>
      <w:r w:rsidRPr="004C17DC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  <w:t>postgresql</w:t>
      </w:r>
      <w:proofErr w:type="spellEnd"/>
    </w:p>
    <w:p w14:paraId="563882D8" w14:textId="77777777" w:rsidR="004C17DC" w:rsidRDefault="004C17DC" w:rsidP="004C1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426"/>
        <w:contextualSpacing w:val="0"/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val="en-US" w:eastAsia="zh-CN"/>
        </w:rPr>
      </w:pPr>
    </w:p>
    <w:p w14:paraId="51007B00" w14:textId="77777777" w:rsidR="004C17DC" w:rsidRDefault="004917B8" w:rsidP="00491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contextualSpacing w:val="0"/>
      </w:pPr>
      <w:r>
        <w:t xml:space="preserve">4. Usually, the username for Postgres on Linux is </w:t>
      </w:r>
      <w:proofErr w:type="spellStart"/>
      <w:r w:rsidRPr="004917B8">
        <w:rPr>
          <w:b/>
          <w:bCs/>
        </w:rPr>
        <w:t>postgres</w:t>
      </w:r>
      <w:proofErr w:type="spellEnd"/>
      <w:r>
        <w:t xml:space="preserve">. </w:t>
      </w:r>
      <w:r w:rsidR="004C17DC" w:rsidRPr="004917B8">
        <w:t>To</w:t>
      </w:r>
      <w:r w:rsidR="004C17DC" w:rsidRPr="004C17DC">
        <w:t xml:space="preserve"> retrieve the username of Postgre</w:t>
      </w:r>
      <w:r w:rsidR="005A61F0">
        <w:t>SQL</w:t>
      </w:r>
      <w:r w:rsidR="004C17DC" w:rsidRPr="004C17DC">
        <w:t xml:space="preserve"> on your Linux computer</w:t>
      </w:r>
      <w:r w:rsidR="004C17DC">
        <w:t>, run the following</w:t>
      </w:r>
      <w:r w:rsidR="005A61F0">
        <w:t xml:space="preserve"> command</w:t>
      </w:r>
      <w:r w:rsidR="004C17DC">
        <w:t>:</w:t>
      </w:r>
    </w:p>
    <w:p w14:paraId="1A7B835F" w14:textId="77777777" w:rsidR="004C17DC" w:rsidRDefault="004C17DC" w:rsidP="004C1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426"/>
        <w:contextualSpacing w:val="0"/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</w:pPr>
    </w:p>
    <w:p w14:paraId="0F6B9B39" w14:textId="77777777" w:rsidR="004C17DC" w:rsidRDefault="004C17DC" w:rsidP="004C1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ind w:left="426"/>
        <w:contextualSpacing w:val="0"/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</w:pPr>
      <w:r w:rsidRPr="004C17DC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>cat /etc/</w:t>
      </w:r>
      <w:proofErr w:type="spellStart"/>
      <w:r w:rsidRPr="004C17DC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>passwd</w:t>
      </w:r>
      <w:proofErr w:type="spellEnd"/>
      <w:r w:rsidRPr="004C17DC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 xml:space="preserve"> | grep </w:t>
      </w:r>
      <w:proofErr w:type="spellStart"/>
      <w:r w:rsidRPr="004C17DC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>postgres</w:t>
      </w:r>
      <w:proofErr w:type="spellEnd"/>
    </w:p>
    <w:p w14:paraId="2E2E86AA" w14:textId="77777777" w:rsidR="004917B8" w:rsidRDefault="004917B8" w:rsidP="00491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contextualSpacing w:val="0"/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</w:pPr>
    </w:p>
    <w:p w14:paraId="49F100FF" w14:textId="77777777" w:rsidR="004917B8" w:rsidRDefault="004917B8" w:rsidP="00491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contextualSpacing w:val="0"/>
      </w:pPr>
      <w:r w:rsidRPr="004917B8">
        <w:t>5.</w:t>
      </w:r>
      <w:r>
        <w:t xml:space="preserve"> You can also change the password by running the following command to acces</w:t>
      </w:r>
      <w:r w:rsidR="005A61F0">
        <w:t>s</w:t>
      </w:r>
      <w:r>
        <w:t xml:space="preserve"> the PostgreSQL shell:</w:t>
      </w:r>
    </w:p>
    <w:p w14:paraId="3DC01D4A" w14:textId="77777777" w:rsidR="004917B8" w:rsidRDefault="004917B8" w:rsidP="00491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contextualSpacing w:val="0"/>
      </w:pPr>
    </w:p>
    <w:p w14:paraId="0E3073E1" w14:textId="77777777" w:rsidR="004917B8" w:rsidRPr="004917B8" w:rsidRDefault="004917B8" w:rsidP="00491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contextualSpacing w:val="0"/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</w:pPr>
      <w:r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ab/>
      </w:r>
      <w:proofErr w:type="spellStart"/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>sudo</w:t>
      </w:r>
      <w:proofErr w:type="spellEnd"/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 xml:space="preserve"> -u </w:t>
      </w:r>
      <w:proofErr w:type="spellStart"/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>postgres</w:t>
      </w:r>
      <w:proofErr w:type="spellEnd"/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 xml:space="preserve"> </w:t>
      </w:r>
      <w:proofErr w:type="spellStart"/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>psql</w:t>
      </w:r>
      <w:proofErr w:type="spellEnd"/>
    </w:p>
    <w:p w14:paraId="73DA49F7" w14:textId="77777777" w:rsidR="004917B8" w:rsidRDefault="004917B8" w:rsidP="00491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contextualSpacing w:val="0"/>
      </w:pPr>
    </w:p>
    <w:p w14:paraId="185470A9" w14:textId="77777777" w:rsidR="004917B8" w:rsidRDefault="004917B8" w:rsidP="00491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contextualSpacing w:val="0"/>
      </w:pPr>
      <w:r>
        <w:t xml:space="preserve">Then, run the following to change the password of a user called </w:t>
      </w:r>
      <w:proofErr w:type="spellStart"/>
      <w:r w:rsidRPr="004917B8">
        <w:rPr>
          <w:b/>
          <w:bCs/>
        </w:rPr>
        <w:t>postgres</w:t>
      </w:r>
      <w:proofErr w:type="spellEnd"/>
      <w:r w:rsidR="005A61F0">
        <w:rPr>
          <w:b/>
          <w:bCs/>
        </w:rPr>
        <w:t xml:space="preserve"> </w:t>
      </w:r>
      <w:r w:rsidR="005A61F0">
        <w:t xml:space="preserve">to a password </w:t>
      </w:r>
      <w:proofErr w:type="spellStart"/>
      <w:r w:rsidR="005A61F0">
        <w:rPr>
          <w:b/>
          <w:bCs/>
        </w:rPr>
        <w:t>new_password</w:t>
      </w:r>
      <w:proofErr w:type="spellEnd"/>
      <w:r>
        <w:t>:</w:t>
      </w:r>
    </w:p>
    <w:p w14:paraId="7A72B478" w14:textId="77777777" w:rsidR="004917B8" w:rsidRDefault="004917B8" w:rsidP="00491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contextualSpacing w:val="0"/>
      </w:pPr>
    </w:p>
    <w:p w14:paraId="1D825ED3" w14:textId="77777777" w:rsidR="004917B8" w:rsidRPr="004917B8" w:rsidRDefault="004917B8" w:rsidP="00491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contextualSpacing w:val="0"/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</w:pPr>
      <w:r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ab/>
      </w:r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 xml:space="preserve">ALTER USER </w:t>
      </w:r>
      <w:proofErr w:type="spellStart"/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>postgres</w:t>
      </w:r>
      <w:proofErr w:type="spellEnd"/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 xml:space="preserve"> PASSWORD '</w:t>
      </w:r>
      <w:proofErr w:type="spellStart"/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>new_password</w:t>
      </w:r>
      <w:proofErr w:type="spellEnd"/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>';</w:t>
      </w:r>
    </w:p>
    <w:p w14:paraId="2D7C889D" w14:textId="77777777" w:rsidR="00675513" w:rsidRDefault="00675513" w:rsidP="004917B8"/>
    <w:p w14:paraId="1D91BF36" w14:textId="77777777" w:rsidR="00B32D93" w:rsidRDefault="00B32D93" w:rsidP="00B32D93">
      <w:pPr>
        <w:pStyle w:val="Heading2"/>
      </w:pPr>
      <w:bookmarkStart w:id="6" w:name="_Toc174993514"/>
      <w:r>
        <w:t xml:space="preserve">How to install </w:t>
      </w:r>
      <w:proofErr w:type="spellStart"/>
      <w:r>
        <w:t>DBeaver</w:t>
      </w:r>
      <w:proofErr w:type="spellEnd"/>
      <w:r>
        <w:t xml:space="preserve"> on a </w:t>
      </w:r>
      <w:r w:rsidR="004917B8">
        <w:t>Linux</w:t>
      </w:r>
      <w:r>
        <w:t xml:space="preserve"> laptop?</w:t>
      </w:r>
      <w:bookmarkEnd w:id="6"/>
    </w:p>
    <w:p w14:paraId="7B613BBA" w14:textId="77777777" w:rsidR="00605173" w:rsidRDefault="006F6C6D" w:rsidP="00605173">
      <w:r>
        <w:t xml:space="preserve">To install </w:t>
      </w:r>
      <w:proofErr w:type="spellStart"/>
      <w:r w:rsidR="0002747B">
        <w:t>DBeaver</w:t>
      </w:r>
      <w:proofErr w:type="spellEnd"/>
      <w:r w:rsidR="0002747B">
        <w:t xml:space="preserve"> </w:t>
      </w:r>
      <w:r>
        <w:t xml:space="preserve">on a </w:t>
      </w:r>
      <w:r w:rsidR="004917B8">
        <w:t>Linux computer</w:t>
      </w:r>
      <w:r>
        <w:t>, follow the instructions belo</w:t>
      </w:r>
      <w:r w:rsidR="008F22D4">
        <w:t>w:</w:t>
      </w:r>
    </w:p>
    <w:p w14:paraId="5C3D48DA" w14:textId="77777777" w:rsidR="004917B8" w:rsidRDefault="004917B8" w:rsidP="004917B8">
      <w:r>
        <w:t>1. Open the terminal</w:t>
      </w:r>
      <w:r w:rsidR="0002747B" w:rsidRPr="0002747B">
        <w:t>.</w:t>
      </w:r>
    </w:p>
    <w:p w14:paraId="3620BDD2" w14:textId="77777777" w:rsidR="00605173" w:rsidRDefault="004917B8" w:rsidP="004917B8">
      <w:r>
        <w:t xml:space="preserve">2. Run the following command to install </w:t>
      </w:r>
      <w:proofErr w:type="spellStart"/>
      <w:r>
        <w:t>Snapd</w:t>
      </w:r>
      <w:proofErr w:type="spellEnd"/>
      <w:r>
        <w:t>:</w:t>
      </w:r>
    </w:p>
    <w:p w14:paraId="211EE6F9" w14:textId="77777777" w:rsidR="004917B8" w:rsidRPr="004917B8" w:rsidRDefault="004917B8" w:rsidP="00B32D93">
      <w:pPr>
        <w:ind w:firstLine="426"/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</w:pPr>
      <w:proofErr w:type="spellStart"/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>sudo</w:t>
      </w:r>
      <w:proofErr w:type="spellEnd"/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 xml:space="preserve"> apt install </w:t>
      </w:r>
      <w:proofErr w:type="spellStart"/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>snapd</w:t>
      </w:r>
      <w:proofErr w:type="spellEnd"/>
    </w:p>
    <w:p w14:paraId="398FB573" w14:textId="77777777" w:rsidR="00B32D93" w:rsidRDefault="00C55D31" w:rsidP="004917B8">
      <w:r>
        <w:t xml:space="preserve">3. </w:t>
      </w:r>
      <w:r w:rsidR="004917B8">
        <w:t xml:space="preserve">Run the following command to install </w:t>
      </w:r>
      <w:proofErr w:type="spellStart"/>
      <w:r w:rsidR="004917B8">
        <w:t>DBeaver</w:t>
      </w:r>
      <w:proofErr w:type="spellEnd"/>
      <w:r w:rsidR="004917B8">
        <w:t>:</w:t>
      </w:r>
    </w:p>
    <w:p w14:paraId="5930D232" w14:textId="77777777" w:rsidR="004917B8" w:rsidRPr="004917B8" w:rsidRDefault="004917B8" w:rsidP="004917B8">
      <w:pPr>
        <w:ind w:firstLine="426"/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</w:pPr>
      <w:proofErr w:type="spellStart"/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>sudo</w:t>
      </w:r>
      <w:proofErr w:type="spellEnd"/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 xml:space="preserve"> snap install </w:t>
      </w:r>
      <w:proofErr w:type="spellStart"/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>dbeaver-ce</w:t>
      </w:r>
      <w:proofErr w:type="spellEnd"/>
    </w:p>
    <w:p w14:paraId="40FCA4B3" w14:textId="77777777" w:rsidR="004917B8" w:rsidRDefault="00B32D93" w:rsidP="004917B8">
      <w:r>
        <w:t xml:space="preserve">4. </w:t>
      </w:r>
      <w:r w:rsidR="004917B8" w:rsidRPr="004917B8">
        <w:t xml:space="preserve">Once the installation is complete, you can launch </w:t>
      </w:r>
      <w:proofErr w:type="spellStart"/>
      <w:r w:rsidR="004917B8" w:rsidRPr="004917B8">
        <w:t>DBeaver</w:t>
      </w:r>
      <w:proofErr w:type="spellEnd"/>
      <w:r w:rsidR="004917B8" w:rsidRPr="004917B8">
        <w:t xml:space="preserve"> by searching for it in the Applications menu or running:</w:t>
      </w:r>
    </w:p>
    <w:p w14:paraId="37474D61" w14:textId="77777777" w:rsidR="00B32D93" w:rsidRPr="004917B8" w:rsidRDefault="004917B8" w:rsidP="00B32D93">
      <w:pPr>
        <w:ind w:firstLine="426"/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</w:pPr>
      <w:proofErr w:type="spellStart"/>
      <w:r w:rsidRPr="004917B8">
        <w:rPr>
          <w:rFonts w:ascii="Consolas" w:eastAsia="Times New Roman" w:hAnsi="Consolas" w:cs="Consolas"/>
          <w:color w:val="2F5496" w:themeColor="accent1" w:themeShade="BF"/>
          <w:sz w:val="24"/>
          <w:szCs w:val="24"/>
          <w:lang w:eastAsia="zh-CN"/>
        </w:rPr>
        <w:t>dbeaver-ce</w:t>
      </w:r>
      <w:proofErr w:type="spellEnd"/>
    </w:p>
    <w:p w14:paraId="457060B9" w14:textId="77777777" w:rsidR="005A61F0" w:rsidRDefault="005A61F0" w:rsidP="006F6C6D">
      <w:pPr>
        <w:pStyle w:val="Heading2"/>
      </w:pPr>
    </w:p>
    <w:p w14:paraId="033B74EC" w14:textId="77777777" w:rsidR="006F6C6D" w:rsidRPr="004629F8" w:rsidRDefault="006F6C6D" w:rsidP="006F6C6D">
      <w:pPr>
        <w:pStyle w:val="Heading2"/>
      </w:pPr>
      <w:bookmarkStart w:id="7" w:name="_Toc174993515"/>
      <w:r>
        <w:t xml:space="preserve">How to connect PostgreSQL to </w:t>
      </w:r>
      <w:proofErr w:type="spellStart"/>
      <w:r>
        <w:t>DBeaver</w:t>
      </w:r>
      <w:proofErr w:type="spellEnd"/>
      <w:r>
        <w:t xml:space="preserve"> on a </w:t>
      </w:r>
      <w:r w:rsidR="004917B8">
        <w:t>Linux</w:t>
      </w:r>
      <w:r>
        <w:t xml:space="preserve"> laptop?</w:t>
      </w:r>
      <w:bookmarkEnd w:id="7"/>
    </w:p>
    <w:p w14:paraId="1B0141CD" w14:textId="77777777" w:rsidR="0002747B" w:rsidRDefault="0002747B" w:rsidP="0002747B">
      <w:r>
        <w:t xml:space="preserve">PostgreSQL is where your database will be stored. </w:t>
      </w:r>
      <w:proofErr w:type="spellStart"/>
      <w:r>
        <w:t>DBeaver</w:t>
      </w:r>
      <w:proofErr w:type="spellEnd"/>
      <w:r>
        <w:t xml:space="preserve"> is the </w:t>
      </w:r>
      <w:r w:rsidR="004917B8">
        <w:t>client side</w:t>
      </w:r>
      <w:r>
        <w:t xml:space="preserve"> of the database, allowing you to manipulate it through code. For them to work together, they need to be connected. Connect your PostgreSQL database to </w:t>
      </w:r>
      <w:proofErr w:type="spellStart"/>
      <w:r>
        <w:t>DBeaver</w:t>
      </w:r>
      <w:proofErr w:type="spellEnd"/>
      <w:r>
        <w:t xml:space="preserve"> following the steps below:</w:t>
      </w:r>
    </w:p>
    <w:p w14:paraId="1A461491" w14:textId="77777777" w:rsidR="00C55D31" w:rsidRDefault="00C55D31" w:rsidP="00C55D31">
      <w:pPr>
        <w:ind w:firstLine="426"/>
      </w:pPr>
      <w:r>
        <w:t xml:space="preserve">1. </w:t>
      </w:r>
      <w:r w:rsidR="0053091E">
        <w:t xml:space="preserve">Open PostgreSQL and click on </w:t>
      </w:r>
      <w:r w:rsidR="0053091E" w:rsidRPr="00C55D31">
        <w:rPr>
          <w:b/>
          <w:bCs/>
        </w:rPr>
        <w:t>Start</w:t>
      </w:r>
      <w:r w:rsidR="0053091E">
        <w:t>.</w:t>
      </w:r>
    </w:p>
    <w:p w14:paraId="0D8FC6E9" w14:textId="77777777" w:rsidR="00C55D31" w:rsidRDefault="00C55D31" w:rsidP="00C55D31">
      <w:pPr>
        <w:ind w:firstLine="426"/>
      </w:pPr>
      <w:r>
        <w:lastRenderedPageBreak/>
        <w:t xml:space="preserve">2. </w:t>
      </w:r>
      <w:r w:rsidR="0053091E">
        <w:t xml:space="preserve">Open </w:t>
      </w:r>
      <w:proofErr w:type="spellStart"/>
      <w:r w:rsidR="0053091E">
        <w:t>DBeaver</w:t>
      </w:r>
      <w:proofErr w:type="spellEnd"/>
      <w:r w:rsidR="0053091E">
        <w:t xml:space="preserve"> and click on </w:t>
      </w:r>
      <w:r w:rsidR="0053091E" w:rsidRPr="00C55D31">
        <w:rPr>
          <w:b/>
          <w:bCs/>
        </w:rPr>
        <w:t>Datab</w:t>
      </w:r>
      <w:r w:rsidR="004917B8">
        <w:rPr>
          <w:b/>
          <w:bCs/>
        </w:rPr>
        <w:t>a</w:t>
      </w:r>
      <w:r w:rsidR="0053091E" w:rsidRPr="00C55D31">
        <w:rPr>
          <w:b/>
          <w:bCs/>
        </w:rPr>
        <w:t>se -&gt; New Database Connection</w:t>
      </w:r>
      <w:r w:rsidR="0053091E">
        <w:t xml:space="preserve">. Select the PostgreSQL elephant icon and click </w:t>
      </w:r>
      <w:r w:rsidR="0053091E" w:rsidRPr="00C55D31">
        <w:rPr>
          <w:b/>
          <w:bCs/>
        </w:rPr>
        <w:t>Next</w:t>
      </w:r>
      <w:r w:rsidR="0053091E">
        <w:t xml:space="preserve">. </w:t>
      </w:r>
    </w:p>
    <w:p w14:paraId="5FCE9004" w14:textId="77777777" w:rsidR="0053091E" w:rsidRDefault="00C55D31" w:rsidP="00C55D31">
      <w:pPr>
        <w:ind w:firstLine="426"/>
      </w:pPr>
      <w:r>
        <w:t xml:space="preserve">3. </w:t>
      </w:r>
      <w:r w:rsidR="0053091E">
        <w:t xml:space="preserve">In the </w:t>
      </w:r>
      <w:r w:rsidR="0053091E" w:rsidRPr="00C55D31">
        <w:rPr>
          <w:b/>
          <w:bCs/>
        </w:rPr>
        <w:t>Connection</w:t>
      </w:r>
      <w:r w:rsidR="0053091E">
        <w:t xml:space="preserve"> </w:t>
      </w:r>
      <w:r w:rsidR="0053091E" w:rsidRPr="00C55D31">
        <w:rPr>
          <w:b/>
          <w:bCs/>
        </w:rPr>
        <w:t>Settings</w:t>
      </w:r>
      <w:r w:rsidR="0053091E">
        <w:t>, configure the following settings:</w:t>
      </w:r>
    </w:p>
    <w:p w14:paraId="1277CC36" w14:textId="77777777" w:rsidR="0053091E" w:rsidRDefault="0053091E" w:rsidP="0053091E"/>
    <w:p w14:paraId="18E1F688" w14:textId="77777777" w:rsidR="0053091E" w:rsidRPr="00C55D31" w:rsidRDefault="0053091E" w:rsidP="0053091E">
      <w:pPr>
        <w:rPr>
          <w:i/>
          <w:iCs/>
        </w:rPr>
      </w:pPr>
      <w:r w:rsidRPr="00C55D31">
        <w:rPr>
          <w:i/>
          <w:iCs/>
        </w:rPr>
        <w:t>Host: localhost</w:t>
      </w:r>
    </w:p>
    <w:p w14:paraId="2FBB7AC0" w14:textId="77777777" w:rsidR="0053091E" w:rsidRPr="00C55D31" w:rsidRDefault="0053091E" w:rsidP="0053091E">
      <w:pPr>
        <w:rPr>
          <w:i/>
          <w:iCs/>
        </w:rPr>
      </w:pPr>
      <w:r w:rsidRPr="00C55D31">
        <w:rPr>
          <w:i/>
          <w:iCs/>
        </w:rPr>
        <w:t>Port: 5432 (default for PostgreSQL)</w:t>
      </w:r>
    </w:p>
    <w:p w14:paraId="4660EC32" w14:textId="77777777" w:rsidR="0053091E" w:rsidRPr="00C55D31" w:rsidRDefault="0053091E" w:rsidP="0053091E">
      <w:pPr>
        <w:rPr>
          <w:i/>
          <w:iCs/>
        </w:rPr>
      </w:pPr>
      <w:r w:rsidRPr="00C55D31">
        <w:rPr>
          <w:i/>
          <w:iCs/>
        </w:rPr>
        <w:t xml:space="preserve">Database: </w:t>
      </w:r>
      <w:proofErr w:type="spellStart"/>
      <w:r w:rsidR="00757D91">
        <w:rPr>
          <w:i/>
          <w:iCs/>
        </w:rPr>
        <w:t>postgres</w:t>
      </w:r>
      <w:proofErr w:type="spellEnd"/>
    </w:p>
    <w:p w14:paraId="0F5208D8" w14:textId="77777777" w:rsidR="0053091E" w:rsidRPr="00C55D31" w:rsidRDefault="0053091E" w:rsidP="0053091E">
      <w:pPr>
        <w:rPr>
          <w:i/>
          <w:iCs/>
        </w:rPr>
      </w:pPr>
    </w:p>
    <w:p w14:paraId="5929EF4E" w14:textId="77777777" w:rsidR="0053091E" w:rsidRPr="00C55D31" w:rsidRDefault="0053091E" w:rsidP="0053091E">
      <w:pPr>
        <w:rPr>
          <w:i/>
          <w:iCs/>
        </w:rPr>
      </w:pPr>
      <w:r w:rsidRPr="00C55D31">
        <w:rPr>
          <w:i/>
          <w:iCs/>
        </w:rPr>
        <w:t xml:space="preserve">User: </w:t>
      </w:r>
      <w:proofErr w:type="spellStart"/>
      <w:r w:rsidRPr="00C55D31">
        <w:rPr>
          <w:i/>
          <w:iCs/>
        </w:rPr>
        <w:t>postgres</w:t>
      </w:r>
      <w:proofErr w:type="spellEnd"/>
    </w:p>
    <w:p w14:paraId="38CE5CF3" w14:textId="77777777" w:rsidR="0053091E" w:rsidRDefault="0053091E" w:rsidP="004917B8">
      <w:pPr>
        <w:rPr>
          <w:i/>
          <w:iCs/>
        </w:rPr>
      </w:pPr>
      <w:r w:rsidRPr="00C55D31">
        <w:rPr>
          <w:i/>
          <w:iCs/>
        </w:rPr>
        <w:t xml:space="preserve">Password: </w:t>
      </w:r>
      <w:r w:rsidR="004917B8">
        <w:rPr>
          <w:i/>
          <w:iCs/>
        </w:rPr>
        <w:t>add the password you created</w:t>
      </w:r>
      <w:r w:rsidR="005A61F0">
        <w:rPr>
          <w:i/>
          <w:iCs/>
        </w:rPr>
        <w:t xml:space="preserve"> before</w:t>
      </w:r>
    </w:p>
    <w:p w14:paraId="5FD0B968" w14:textId="77777777" w:rsidR="004917B8" w:rsidRDefault="004917B8" w:rsidP="004917B8"/>
    <w:p w14:paraId="6565B088" w14:textId="77777777" w:rsidR="00C55D31" w:rsidRDefault="00C55D31" w:rsidP="00C55D31">
      <w:pPr>
        <w:ind w:firstLine="426"/>
      </w:pPr>
      <w:r>
        <w:t xml:space="preserve">4. </w:t>
      </w:r>
      <w:r w:rsidR="0053091E">
        <w:t xml:space="preserve">Click the </w:t>
      </w:r>
      <w:r w:rsidR="0053091E" w:rsidRPr="00C55D31">
        <w:t>Test Connection</w:t>
      </w:r>
      <w:r w:rsidR="0053091E">
        <w:t xml:space="preserve"> button to ensure that </w:t>
      </w:r>
      <w:proofErr w:type="spellStart"/>
      <w:r w:rsidR="0053091E">
        <w:t>DBeaver</w:t>
      </w:r>
      <w:proofErr w:type="spellEnd"/>
      <w:r w:rsidR="0053091E">
        <w:t xml:space="preserve"> can connect to your PostgreSQL database. </w:t>
      </w:r>
    </w:p>
    <w:p w14:paraId="093244E0" w14:textId="77777777" w:rsidR="00C55D31" w:rsidRDefault="00C55D31" w:rsidP="00C55D31">
      <w:pPr>
        <w:ind w:firstLine="426"/>
      </w:pPr>
      <w:r>
        <w:t xml:space="preserve">5. </w:t>
      </w:r>
      <w:r w:rsidR="0053091E">
        <w:t xml:space="preserve">If the test is successful, click </w:t>
      </w:r>
      <w:r w:rsidR="0053091E" w:rsidRPr="00C55D31">
        <w:rPr>
          <w:b/>
          <w:bCs/>
        </w:rPr>
        <w:t>Finish</w:t>
      </w:r>
    </w:p>
    <w:p w14:paraId="6888F554" w14:textId="77777777" w:rsidR="006F6C6D" w:rsidRDefault="00C55D31" w:rsidP="00C55D31">
      <w:pPr>
        <w:ind w:firstLine="426"/>
      </w:pPr>
      <w:r>
        <w:t xml:space="preserve">6. </w:t>
      </w:r>
      <w:r w:rsidR="000C61A1">
        <w:t>In</w:t>
      </w:r>
      <w:r w:rsidR="0053091E">
        <w:t xml:space="preserve"> the main </w:t>
      </w:r>
      <w:proofErr w:type="spellStart"/>
      <w:r w:rsidR="0053091E">
        <w:t>DBeaver</w:t>
      </w:r>
      <w:proofErr w:type="spellEnd"/>
      <w:r w:rsidR="0053091E">
        <w:t xml:space="preserve"> window, you should see your PostgreSQL connection listed in the </w:t>
      </w:r>
      <w:r w:rsidR="0053091E" w:rsidRPr="00C55D31">
        <w:rPr>
          <w:b/>
          <w:bCs/>
        </w:rPr>
        <w:t>Database Navigator</w:t>
      </w:r>
      <w:r w:rsidR="0053091E">
        <w:t xml:space="preserve"> on the left.</w:t>
      </w:r>
      <w:r w:rsidR="00D35176">
        <w:t xml:space="preserve"> If you cannot see the Database Navigator, click on </w:t>
      </w:r>
      <w:r w:rsidR="00D35176" w:rsidRPr="00C55D31">
        <w:rPr>
          <w:b/>
          <w:bCs/>
        </w:rPr>
        <w:t>Window-&gt;Database Navigator</w:t>
      </w:r>
      <w:r w:rsidR="00B829DB" w:rsidRPr="00B829DB">
        <w:t>.</w:t>
      </w:r>
    </w:p>
    <w:p w14:paraId="69387AF1" w14:textId="77777777" w:rsidR="00C55D31" w:rsidRDefault="00C55D31" w:rsidP="000647A4">
      <w:pPr>
        <w:pStyle w:val="Heading2"/>
        <w:rPr>
          <w:rFonts w:eastAsia="Arial" w:cs="Times New Roman"/>
          <w:b w:val="0"/>
          <w:sz w:val="26"/>
        </w:rPr>
      </w:pPr>
    </w:p>
    <w:p w14:paraId="1BEFAE55" w14:textId="25104BA7" w:rsidR="000C61A1" w:rsidRPr="004A417E" w:rsidRDefault="000C61A1" w:rsidP="004A417E">
      <w:pPr>
        <w:rPr>
          <w:b/>
        </w:rPr>
      </w:pPr>
      <w:r w:rsidRPr="000C61A1">
        <w:t xml:space="preserve">Well done! Now you have installed PostgreSQL, </w:t>
      </w:r>
      <w:proofErr w:type="spellStart"/>
      <w:r w:rsidRPr="000C61A1">
        <w:t>DBeaver</w:t>
      </w:r>
      <w:proofErr w:type="spellEnd"/>
      <w:r w:rsidRPr="000C61A1">
        <w:t>, and connected them.</w:t>
      </w:r>
      <w:bookmarkEnd w:id="0"/>
    </w:p>
    <w:sectPr w:rsidR="000C61A1" w:rsidRPr="004A417E">
      <w:footerReference w:type="default" r:id="rId13"/>
      <w:headerReference w:type="first" r:id="rId14"/>
      <w:footerReference w:type="first" r:id="rId15"/>
      <w:pgSz w:w="11906" w:h="16838"/>
      <w:pgMar w:top="1134" w:right="1440" w:bottom="1134" w:left="1440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C994FB" w14:textId="77777777" w:rsidR="00331835" w:rsidRDefault="00331835">
      <w:pPr>
        <w:spacing w:after="0" w:line="240" w:lineRule="auto"/>
      </w:pPr>
      <w:r>
        <w:separator/>
      </w:r>
    </w:p>
  </w:endnote>
  <w:endnote w:type="continuationSeparator" w:id="0">
    <w:p w14:paraId="7232BBF2" w14:textId="77777777" w:rsidR="00331835" w:rsidRDefault="00331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CCBFB3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65A11B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17AB46" w14:textId="77777777" w:rsidR="00331835" w:rsidRDefault="00331835">
      <w:pPr>
        <w:spacing w:after="0" w:line="240" w:lineRule="auto"/>
      </w:pPr>
      <w:r>
        <w:separator/>
      </w:r>
    </w:p>
  </w:footnote>
  <w:footnote w:type="continuationSeparator" w:id="0">
    <w:p w14:paraId="486CC572" w14:textId="77777777" w:rsidR="00331835" w:rsidRDefault="003318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5" w:type="dxa"/>
      <w:tblInd w:w="-284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69"/>
      <w:gridCol w:w="6946"/>
    </w:tblGrid>
    <w:tr w:rsidR="003D4160" w14:paraId="6EB67D3D" w14:textId="77777777">
      <w:tc>
        <w:tcPr>
          <w:tcW w:w="226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67D16F49" w14:textId="77777777" w:rsidR="00EB1865" w:rsidRDefault="00EB1865">
          <w:pPr>
            <w:pStyle w:val="Header"/>
          </w:pPr>
        </w:p>
      </w:tc>
      <w:tc>
        <w:tcPr>
          <w:tcW w:w="6946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68A72154" w14:textId="6B230904" w:rsidR="00EB1865" w:rsidRDefault="00D6677F">
          <w:pPr>
            <w:pStyle w:val="HeaderTop"/>
          </w:pPr>
          <w:r>
            <w:t>1</w:t>
          </w:r>
          <w:r w:rsidR="00FE40B7">
            <w:t>6</w:t>
          </w:r>
          <w:r w:rsidRPr="00D6677F">
            <w:rPr>
              <w:vertAlign w:val="superscript"/>
            </w:rPr>
            <w:t>th</w:t>
          </w:r>
          <w:r>
            <w:t xml:space="preserve"> of September 202</w:t>
          </w:r>
          <w:r w:rsidR="00FE40B7">
            <w:t>5</w:t>
          </w:r>
          <w:r w:rsidR="00F032B7">
            <w:t xml:space="preserve">, </w:t>
          </w:r>
          <w:r>
            <w:t>CMPU 2007 - Databases 1</w:t>
          </w:r>
          <w:r w:rsidR="00F032B7">
            <w:t>, L</w:t>
          </w:r>
          <w:r>
            <w:t>ab 1</w:t>
          </w:r>
        </w:p>
      </w:tc>
    </w:tr>
  </w:tbl>
  <w:p w14:paraId="69EF7250" w14:textId="77777777" w:rsidR="00EB1865" w:rsidRDefault="00EB1865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B6F6E"/>
    <w:multiLevelType w:val="multilevel"/>
    <w:tmpl w:val="5C68717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5784F1E"/>
    <w:multiLevelType w:val="hybridMultilevel"/>
    <w:tmpl w:val="4A703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A7A5D"/>
    <w:multiLevelType w:val="multilevel"/>
    <w:tmpl w:val="400A12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D13AF"/>
    <w:multiLevelType w:val="multilevel"/>
    <w:tmpl w:val="AA2E1166"/>
    <w:styleLink w:val="LFO14"/>
    <w:lvl w:ilvl="0">
      <w:numFmt w:val="bullet"/>
      <w:pStyle w:val="ListParagraph"/>
      <w:lvlText w:val="•"/>
      <w:lvlJc w:val="left"/>
      <w:pPr>
        <w:ind w:left="644" w:hanging="360"/>
      </w:pPr>
      <w:rPr>
        <w:rFonts w:ascii="Arial" w:hAnsi="Arial"/>
        <w:caps w:val="0"/>
        <w:color w:val="002147"/>
        <w:sz w:val="28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" w15:restartNumberingAfterBreak="0">
    <w:nsid w:val="244231A7"/>
    <w:multiLevelType w:val="hybridMultilevel"/>
    <w:tmpl w:val="1D9C313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A85F2C"/>
    <w:multiLevelType w:val="hybridMultilevel"/>
    <w:tmpl w:val="58DEB17A"/>
    <w:lvl w:ilvl="0" w:tplc="A8F441B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3AB6606"/>
    <w:multiLevelType w:val="hybridMultilevel"/>
    <w:tmpl w:val="ED707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3149C"/>
    <w:multiLevelType w:val="hybridMultilevel"/>
    <w:tmpl w:val="982E840C"/>
    <w:lvl w:ilvl="0" w:tplc="77BCCFE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A294E71"/>
    <w:multiLevelType w:val="hybridMultilevel"/>
    <w:tmpl w:val="A0BE3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7B41B6"/>
    <w:multiLevelType w:val="multilevel"/>
    <w:tmpl w:val="1E1426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6211796F"/>
    <w:multiLevelType w:val="hybridMultilevel"/>
    <w:tmpl w:val="1DDE47AC"/>
    <w:lvl w:ilvl="0" w:tplc="E3027E3A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425B12"/>
    <w:multiLevelType w:val="hybridMultilevel"/>
    <w:tmpl w:val="06288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CD46FF"/>
    <w:multiLevelType w:val="hybridMultilevel"/>
    <w:tmpl w:val="013C9788"/>
    <w:lvl w:ilvl="0" w:tplc="17E06778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970D2F"/>
    <w:multiLevelType w:val="hybridMultilevel"/>
    <w:tmpl w:val="B3404C90"/>
    <w:lvl w:ilvl="0" w:tplc="4FFE4EE8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2"/>
  </w:num>
  <w:num w:numId="5">
    <w:abstractNumId w:val="4"/>
  </w:num>
  <w:num w:numId="6">
    <w:abstractNumId w:val="12"/>
  </w:num>
  <w:num w:numId="7">
    <w:abstractNumId w:val="10"/>
  </w:num>
  <w:num w:numId="8">
    <w:abstractNumId w:val="8"/>
  </w:num>
  <w:num w:numId="9">
    <w:abstractNumId w:val="11"/>
  </w:num>
  <w:num w:numId="10">
    <w:abstractNumId w:val="13"/>
  </w:num>
  <w:num w:numId="11">
    <w:abstractNumId w:val="1"/>
  </w:num>
  <w:num w:numId="12">
    <w:abstractNumId w:val="6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A5"/>
    <w:rsid w:val="0002747B"/>
    <w:rsid w:val="000305C3"/>
    <w:rsid w:val="0005509F"/>
    <w:rsid w:val="000647A4"/>
    <w:rsid w:val="000C06F3"/>
    <w:rsid w:val="000C61A1"/>
    <w:rsid w:val="000D7C8D"/>
    <w:rsid w:val="000F27A2"/>
    <w:rsid w:val="00100D70"/>
    <w:rsid w:val="0012648D"/>
    <w:rsid w:val="00160902"/>
    <w:rsid w:val="0017430D"/>
    <w:rsid w:val="001813CE"/>
    <w:rsid w:val="001D4247"/>
    <w:rsid w:val="001D6ECE"/>
    <w:rsid w:val="001E54CD"/>
    <w:rsid w:val="00205129"/>
    <w:rsid w:val="00250F5A"/>
    <w:rsid w:val="00281983"/>
    <w:rsid w:val="002A7A7F"/>
    <w:rsid w:val="002D4736"/>
    <w:rsid w:val="00331835"/>
    <w:rsid w:val="00354CCE"/>
    <w:rsid w:val="003611AA"/>
    <w:rsid w:val="00361523"/>
    <w:rsid w:val="003D3DAC"/>
    <w:rsid w:val="00411ADE"/>
    <w:rsid w:val="004334BD"/>
    <w:rsid w:val="00453F3F"/>
    <w:rsid w:val="004629F8"/>
    <w:rsid w:val="004702A5"/>
    <w:rsid w:val="00481F60"/>
    <w:rsid w:val="004917B8"/>
    <w:rsid w:val="004A417E"/>
    <w:rsid w:val="004A4F35"/>
    <w:rsid w:val="004B1088"/>
    <w:rsid w:val="004B216C"/>
    <w:rsid w:val="004C17DC"/>
    <w:rsid w:val="004C2ACA"/>
    <w:rsid w:val="004C5B8B"/>
    <w:rsid w:val="004F0C30"/>
    <w:rsid w:val="00503F0E"/>
    <w:rsid w:val="005213EA"/>
    <w:rsid w:val="0053091E"/>
    <w:rsid w:val="0054232D"/>
    <w:rsid w:val="00555B28"/>
    <w:rsid w:val="00566AF2"/>
    <w:rsid w:val="005873E1"/>
    <w:rsid w:val="005A61F0"/>
    <w:rsid w:val="00605173"/>
    <w:rsid w:val="00642F85"/>
    <w:rsid w:val="00664AA2"/>
    <w:rsid w:val="00675513"/>
    <w:rsid w:val="006A3877"/>
    <w:rsid w:val="006C7B8E"/>
    <w:rsid w:val="006D3E33"/>
    <w:rsid w:val="006E2FD7"/>
    <w:rsid w:val="006F6C6D"/>
    <w:rsid w:val="00703E78"/>
    <w:rsid w:val="0075618D"/>
    <w:rsid w:val="00757D91"/>
    <w:rsid w:val="0078521F"/>
    <w:rsid w:val="007A5D1A"/>
    <w:rsid w:val="007D67DC"/>
    <w:rsid w:val="00823B21"/>
    <w:rsid w:val="00883D85"/>
    <w:rsid w:val="00897EC2"/>
    <w:rsid w:val="008A54BE"/>
    <w:rsid w:val="008F22D4"/>
    <w:rsid w:val="0092756D"/>
    <w:rsid w:val="00955D7A"/>
    <w:rsid w:val="009724E5"/>
    <w:rsid w:val="00987580"/>
    <w:rsid w:val="009A2DED"/>
    <w:rsid w:val="009C6E30"/>
    <w:rsid w:val="00A617C7"/>
    <w:rsid w:val="00A62DC0"/>
    <w:rsid w:val="00AA3CC3"/>
    <w:rsid w:val="00AB3D12"/>
    <w:rsid w:val="00B03580"/>
    <w:rsid w:val="00B1302B"/>
    <w:rsid w:val="00B2423C"/>
    <w:rsid w:val="00B265CF"/>
    <w:rsid w:val="00B31477"/>
    <w:rsid w:val="00B32D93"/>
    <w:rsid w:val="00B4559A"/>
    <w:rsid w:val="00B54987"/>
    <w:rsid w:val="00B829DB"/>
    <w:rsid w:val="00B95F0A"/>
    <w:rsid w:val="00C15009"/>
    <w:rsid w:val="00C55D31"/>
    <w:rsid w:val="00C62457"/>
    <w:rsid w:val="00C6516C"/>
    <w:rsid w:val="00CA2462"/>
    <w:rsid w:val="00CD61C2"/>
    <w:rsid w:val="00CD7358"/>
    <w:rsid w:val="00CE41EE"/>
    <w:rsid w:val="00D27869"/>
    <w:rsid w:val="00D35176"/>
    <w:rsid w:val="00D5054C"/>
    <w:rsid w:val="00D5460E"/>
    <w:rsid w:val="00D6677F"/>
    <w:rsid w:val="00D7391D"/>
    <w:rsid w:val="00D73B2F"/>
    <w:rsid w:val="00DA59B1"/>
    <w:rsid w:val="00DD02C1"/>
    <w:rsid w:val="00DF3B98"/>
    <w:rsid w:val="00E25396"/>
    <w:rsid w:val="00E314F5"/>
    <w:rsid w:val="00E75C50"/>
    <w:rsid w:val="00E85946"/>
    <w:rsid w:val="00E862C3"/>
    <w:rsid w:val="00EB1865"/>
    <w:rsid w:val="00F032B7"/>
    <w:rsid w:val="00F46503"/>
    <w:rsid w:val="00F519B7"/>
    <w:rsid w:val="00F800CD"/>
    <w:rsid w:val="00FC4CA4"/>
    <w:rsid w:val="00FE40B7"/>
    <w:rsid w:val="00FE4FCE"/>
    <w:rsid w:val="00FF600B"/>
    <w:rsid w:val="17DA4537"/>
    <w:rsid w:val="2CA0586E"/>
    <w:rsid w:val="426F2CAF"/>
    <w:rsid w:val="4F11D53E"/>
    <w:rsid w:val="6C6E8ABD"/>
    <w:rsid w:val="71F84FC8"/>
    <w:rsid w:val="759E9D5E"/>
    <w:rsid w:val="7C46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DF462"/>
  <w15:chartTrackingRefBased/>
  <w15:docId w15:val="{B67E6385-6095-6240-92B2-8ABD18FA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19B7"/>
    <w:pPr>
      <w:suppressAutoHyphens/>
      <w:autoSpaceDN w:val="0"/>
      <w:spacing w:after="120" w:line="360" w:lineRule="auto"/>
      <w:contextualSpacing/>
    </w:pPr>
    <w:rPr>
      <w:rFonts w:eastAsia="Arial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4E5"/>
    <w:pPr>
      <w:keepNext/>
      <w:keepLines/>
      <w:spacing w:before="480"/>
      <w:jc w:val="center"/>
      <w:outlineLvl w:val="0"/>
    </w:pPr>
    <w:rPr>
      <w:rFonts w:eastAsia="Times New Roman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503"/>
    <w:pPr>
      <w:keepNext/>
      <w:keepLines/>
      <w:spacing w:before="40" w:after="0"/>
      <w:outlineLvl w:val="1"/>
    </w:pPr>
    <w:rPr>
      <w:rFonts w:eastAsiaTheme="majorEastAsia" w:cstheme="majorBidi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503"/>
    <w:pPr>
      <w:keepNext/>
      <w:keepLines/>
      <w:spacing w:before="40" w:after="0"/>
      <w:outlineLvl w:val="2"/>
    </w:pPr>
    <w:rPr>
      <w:rFonts w:eastAsiaTheme="majorEastAsia" w:cstheme="majorBidi"/>
      <w:b/>
      <w:sz w:val="3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4E5"/>
    <w:rPr>
      <w:rFonts w:eastAsia="Times New Roman" w:cs="Times New Roman"/>
      <w:b/>
      <w:bCs/>
      <w:kern w:val="0"/>
      <w:sz w:val="40"/>
      <w:szCs w:val="28"/>
      <w14:ligatures w14:val="none"/>
    </w:rPr>
  </w:style>
  <w:style w:type="paragraph" w:styleId="Header">
    <w:name w:val="header"/>
    <w:basedOn w:val="Normal"/>
    <w:link w:val="HeaderChar"/>
    <w:rsid w:val="00F03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032B7"/>
    <w:rPr>
      <w:rFonts w:ascii="Helvetica" w:eastAsia="Arial" w:hAnsi="Helvetica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rsid w:val="00F032B7"/>
    <w:pPr>
      <w:tabs>
        <w:tab w:val="center" w:pos="4513"/>
        <w:tab w:val="right" w:pos="9026"/>
      </w:tabs>
      <w:spacing w:after="0" w:line="240" w:lineRule="auto"/>
      <w:jc w:val="right"/>
    </w:pPr>
    <w:rPr>
      <w:rFonts w:cs="Arial"/>
      <w:szCs w:val="20"/>
    </w:rPr>
  </w:style>
  <w:style w:type="character" w:customStyle="1" w:styleId="FooterChar">
    <w:name w:val="Footer Char"/>
    <w:basedOn w:val="DefaultParagraphFont"/>
    <w:link w:val="Footer"/>
    <w:rsid w:val="00F032B7"/>
    <w:rPr>
      <w:rFonts w:ascii="Helvetica" w:eastAsia="Arial" w:hAnsi="Helvetica" w:cs="Arial"/>
      <w:kern w:val="0"/>
      <w:sz w:val="26"/>
      <w:szCs w:val="20"/>
      <w14:ligatures w14:val="none"/>
    </w:rPr>
  </w:style>
  <w:style w:type="character" w:styleId="Hyperlink">
    <w:name w:val="Hyperlink"/>
    <w:basedOn w:val="DefaultParagraphFont"/>
    <w:uiPriority w:val="99"/>
    <w:rsid w:val="00F032B7"/>
    <w:rPr>
      <w:color w:val="0E2345"/>
      <w:u w:val="single"/>
    </w:rPr>
  </w:style>
  <w:style w:type="paragraph" w:styleId="ListParagraph">
    <w:name w:val="List Paragraph"/>
    <w:basedOn w:val="Normal"/>
    <w:rsid w:val="00F032B7"/>
    <w:pPr>
      <w:numPr>
        <w:numId w:val="1"/>
      </w:numPr>
      <w:spacing w:before="120"/>
    </w:pPr>
  </w:style>
  <w:style w:type="paragraph" w:styleId="Title">
    <w:name w:val="Title"/>
    <w:basedOn w:val="Normal"/>
    <w:next w:val="Normal"/>
    <w:link w:val="TitleChar"/>
    <w:uiPriority w:val="10"/>
    <w:qFormat/>
    <w:rsid w:val="00F46503"/>
    <w:pPr>
      <w:spacing w:before="360" w:after="240"/>
      <w:jc w:val="center"/>
    </w:pPr>
    <w:rPr>
      <w:rFonts w:eastAsia="Times New Roman"/>
      <w:b/>
      <w:smallCaps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03"/>
    <w:rPr>
      <w:rFonts w:eastAsia="Times New Roman" w:cs="Times New Roman"/>
      <w:b/>
      <w:smallCaps/>
      <w:spacing w:val="-10"/>
      <w:kern w:val="3"/>
      <w:sz w:val="56"/>
      <w:szCs w:val="56"/>
      <w14:ligatures w14:val="none"/>
    </w:rPr>
  </w:style>
  <w:style w:type="paragraph" w:customStyle="1" w:styleId="HeaderTop">
    <w:name w:val="Header Top"/>
    <w:basedOn w:val="Normal"/>
    <w:rsid w:val="002A7A7F"/>
    <w:pPr>
      <w:spacing w:before="60" w:after="0"/>
      <w:jc w:val="right"/>
    </w:pPr>
    <w:rPr>
      <w:color w:val="000000" w:themeColor="text1"/>
      <w:sz w:val="24"/>
    </w:rPr>
  </w:style>
  <w:style w:type="paragraph" w:styleId="TOC1">
    <w:name w:val="toc 1"/>
    <w:basedOn w:val="Normal"/>
    <w:next w:val="Normal"/>
    <w:autoRedefine/>
    <w:uiPriority w:val="39"/>
    <w:rsid w:val="00F032B7"/>
    <w:pPr>
      <w:keepNext/>
      <w:keepLines/>
      <w:tabs>
        <w:tab w:val="right" w:leader="underscore" w:pos="9016"/>
      </w:tabs>
    </w:pPr>
    <w:rPr>
      <w:b/>
    </w:rPr>
  </w:style>
  <w:style w:type="numbering" w:customStyle="1" w:styleId="LFO14">
    <w:name w:val="LFO14"/>
    <w:basedOn w:val="NoList"/>
    <w:rsid w:val="00F032B7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F46503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46503"/>
    <w:rPr>
      <w:rFonts w:eastAsiaTheme="majorEastAsia" w:cstheme="majorBidi"/>
      <w:b/>
      <w:kern w:val="0"/>
      <w:sz w:val="30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B7"/>
    <w:pPr>
      <w:numPr>
        <w:ilvl w:val="1"/>
      </w:numPr>
      <w:spacing w:after="0"/>
      <w:ind w:left="720"/>
    </w:pPr>
    <w:rPr>
      <w:rFonts w:eastAsiaTheme="minorEastAsia" w:cstheme="minorBidi"/>
      <w:b/>
      <w:color w:val="000000" w:themeColor="text1"/>
      <w:spacing w:val="15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519B7"/>
    <w:rPr>
      <w:rFonts w:eastAsiaTheme="minorEastAsia"/>
      <w:b/>
      <w:color w:val="000000" w:themeColor="text1"/>
      <w:spacing w:val="15"/>
      <w:kern w:val="0"/>
      <w:sz w:val="28"/>
      <w14:ligatures w14:val="none"/>
    </w:rPr>
  </w:style>
  <w:style w:type="character" w:styleId="SubtleEmphasis">
    <w:name w:val="Subtle Emphasis"/>
    <w:basedOn w:val="DefaultParagraphFont"/>
    <w:uiPriority w:val="19"/>
    <w:rsid w:val="00DA59B1"/>
    <w:rPr>
      <w:rFonts w:ascii="Helvetica" w:hAnsi="Helvetica"/>
      <w:i/>
      <w:iCs/>
      <w:color w:val="404040" w:themeColor="text1" w:themeTint="BF"/>
      <w:sz w:val="26"/>
    </w:rPr>
  </w:style>
  <w:style w:type="character" w:styleId="Emphasis">
    <w:name w:val="Emphasis"/>
    <w:basedOn w:val="DefaultParagraphFont"/>
    <w:uiPriority w:val="20"/>
    <w:rsid w:val="00CD7358"/>
    <w:rPr>
      <w:rFonts w:ascii="Helvetica" w:hAnsi="Helvetica"/>
      <w:i w:val="0"/>
      <w:iCs/>
      <w:sz w:val="26"/>
    </w:rPr>
  </w:style>
  <w:style w:type="character" w:styleId="IntenseEmphasis">
    <w:name w:val="Intense Emphasis"/>
    <w:basedOn w:val="DefaultParagraphFont"/>
    <w:uiPriority w:val="21"/>
    <w:rsid w:val="00DA59B1"/>
    <w:rPr>
      <w:rFonts w:ascii="Helvetica" w:hAnsi="Helvetica"/>
      <w:i/>
      <w:iCs/>
      <w:color w:val="4472C4" w:themeColor="accent1"/>
      <w:sz w:val="26"/>
    </w:rPr>
  </w:style>
  <w:style w:type="character" w:styleId="Strong">
    <w:name w:val="Strong"/>
    <w:basedOn w:val="DefaultParagraphFont"/>
    <w:uiPriority w:val="22"/>
    <w:qFormat/>
    <w:rsid w:val="00DA59B1"/>
    <w:rPr>
      <w:rFonts w:ascii="Helvetica" w:hAnsi="Helvetica"/>
      <w:b/>
      <w:bCs/>
      <w:color w:val="auto"/>
      <w:sz w:val="26"/>
    </w:rPr>
  </w:style>
  <w:style w:type="paragraph" w:styleId="Quote">
    <w:name w:val="Quote"/>
    <w:basedOn w:val="Normal"/>
    <w:next w:val="Normal"/>
    <w:link w:val="QuoteChar"/>
    <w:uiPriority w:val="29"/>
    <w:rsid w:val="00DA59B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B1"/>
    <w:rPr>
      <w:rFonts w:ascii="Helvetica" w:eastAsia="Arial" w:hAnsi="Helvetica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35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358"/>
    <w:rPr>
      <w:rFonts w:ascii="Helvetica" w:eastAsia="Arial" w:hAnsi="Helvetica" w:cs="Times New Roman"/>
      <w:iCs/>
      <w:color w:val="4472C4" w:themeColor="accent1"/>
      <w:kern w:val="0"/>
      <w:sz w:val="26"/>
      <w:szCs w:val="26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DA59B1"/>
    <w:rPr>
      <w:rFonts w:ascii="Helvetica" w:hAnsi="Helvetica"/>
      <w:smallCaps/>
      <w:color w:val="5A5A5A" w:themeColor="text1" w:themeTint="A5"/>
      <w:sz w:val="26"/>
    </w:rPr>
  </w:style>
  <w:style w:type="character" w:styleId="IntenseReference">
    <w:name w:val="Intense Reference"/>
    <w:basedOn w:val="DefaultParagraphFont"/>
    <w:uiPriority w:val="32"/>
    <w:qFormat/>
    <w:rsid w:val="00DA59B1"/>
    <w:rPr>
      <w:rFonts w:ascii="Helvetica" w:hAnsi="Helvetica"/>
      <w:b/>
      <w:bCs/>
      <w:smallCaps/>
      <w:color w:val="4472C4" w:themeColor="accent1"/>
      <w:spacing w:val="5"/>
      <w:sz w:val="26"/>
    </w:rPr>
  </w:style>
  <w:style w:type="character" w:styleId="BookTitle">
    <w:name w:val="Book Title"/>
    <w:basedOn w:val="DefaultParagraphFont"/>
    <w:uiPriority w:val="33"/>
    <w:rsid w:val="00DA59B1"/>
    <w:rPr>
      <w:rFonts w:ascii="Helvetica" w:hAnsi="Helvetica"/>
      <w:b/>
      <w:bCs/>
      <w:i/>
      <w:iCs/>
      <w:spacing w:val="5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955D7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5D7A"/>
    <w:pPr>
      <w:spacing w:after="100"/>
      <w:ind w:left="520"/>
    </w:pPr>
  </w:style>
  <w:style w:type="paragraph" w:styleId="Caption">
    <w:name w:val="caption"/>
    <w:basedOn w:val="Normal"/>
    <w:next w:val="Normal"/>
    <w:uiPriority w:val="35"/>
    <w:unhideWhenUsed/>
    <w:qFormat/>
    <w:rsid w:val="00A617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46503"/>
    <w:pPr>
      <w:suppressAutoHyphens w:val="0"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1F60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1264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2648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C5B8B"/>
    <w:pPr>
      <w:suppressAutoHyphens w:val="0"/>
      <w:autoSpaceDN/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/>
      <w:sz w:val="24"/>
      <w:szCs w:val="24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675513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B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 w:line="240" w:lineRule="auto"/>
      <w:contextualSpacing w:val="0"/>
    </w:pPr>
    <w:rPr>
      <w:rFonts w:ascii="Courier New" w:eastAsia="Times New Roman" w:hAnsi="Courier New" w:cs="Courier New"/>
      <w:sz w:val="20"/>
      <w:szCs w:val="20"/>
      <w:lang w:val="en-US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B2F"/>
    <w:rPr>
      <w:rFonts w:ascii="Courier New" w:eastAsia="Times New Roman" w:hAnsi="Courier New" w:cs="Courier New"/>
      <w:kern w:val="0"/>
      <w:sz w:val="20"/>
      <w:szCs w:val="20"/>
      <w:lang w:val="en-US" w:eastAsia="zh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3B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postgresql.org/community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ostgresql.org/docs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rocha/OneDrive%20-%20Technological%20University%20Dublin/Modules%202023-24/Databases%201/Week%201%20-%20Introduction%20to%20Databases/Lab%201/Lab%201%20-%20Installing%20PostGr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F374BB96A3DE46B150CC6A9F517AE9" ma:contentTypeVersion="17" ma:contentTypeDescription="Create a new document." ma:contentTypeScope="" ma:versionID="8e55672a6cd35329aa98f13185405290">
  <xsd:schema xmlns:xsd="http://www.w3.org/2001/XMLSchema" xmlns:xs="http://www.w3.org/2001/XMLSchema" xmlns:p="http://schemas.microsoft.com/office/2006/metadata/properties" xmlns:ns2="5fa573f1-0388-4933-b06f-1f1a0fb87c89" xmlns:ns3="7fe8872b-6cbd-4bc2-a1b1-93bd9d636a9c" targetNamespace="http://schemas.microsoft.com/office/2006/metadata/properties" ma:root="true" ma:fieldsID="cdd13ec41790b5451f326938c99a02fb" ns2:_="" ns3:_="">
    <xsd:import namespace="5fa573f1-0388-4933-b06f-1f1a0fb87c89"/>
    <xsd:import namespace="7fe8872b-6cbd-4bc2-a1b1-93bd9d636a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73f1-0388-4933-b06f-1f1a0fb87c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168bf0-f213-4887-af2e-cac682fa24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8872b-6cbd-4bc2-a1b1-93bd9d636a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b5aa41c-e4fb-41a8-90d6-833c8917b781}" ma:internalName="TaxCatchAll" ma:showField="CatchAllData" ma:web="7fe8872b-6cbd-4bc2-a1b1-93bd9d636a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e8872b-6cbd-4bc2-a1b1-93bd9d636a9c" xsi:nil="true"/>
    <lcf76f155ced4ddcb4097134ff3c332f xmlns="5fa573f1-0388-4933-b06f-1f1a0fb87c89">
      <Terms xmlns="http://schemas.microsoft.com/office/infopath/2007/PartnerControls"/>
    </lcf76f155ced4ddcb4097134ff3c332f>
    <SharedWithUsers xmlns="7fe8872b-6cbd-4bc2-a1b1-93bd9d636a9c">
      <UserInfo>
        <DisplayName>School of Computer Science-Staff-City Members</DisplayName>
        <AccountId>138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5BA97-38EE-48CD-8A37-E095E760B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a573f1-0388-4933-b06f-1f1a0fb87c89"/>
    <ds:schemaRef ds:uri="7fe8872b-6cbd-4bc2-a1b1-93bd9d636a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2B7733-D0C7-4084-A216-5E1E464F60A8}">
  <ds:schemaRefs>
    <ds:schemaRef ds:uri="http://schemas.microsoft.com/office/2006/metadata/properties"/>
    <ds:schemaRef ds:uri="http://schemas.microsoft.com/office/infopath/2007/PartnerControls"/>
    <ds:schemaRef ds:uri="7fe8872b-6cbd-4bc2-a1b1-93bd9d636a9c"/>
    <ds:schemaRef ds:uri="5fa573f1-0388-4933-b06f-1f1a0fb87c89"/>
  </ds:schemaRefs>
</ds:datastoreItem>
</file>

<file path=customXml/itemProps3.xml><?xml version="1.0" encoding="utf-8"?>
<ds:datastoreItem xmlns:ds="http://schemas.openxmlformats.org/officeDocument/2006/customXml" ds:itemID="{4E93A54F-FF9C-401A-BACA-52E7EB71AD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AE3120-E548-344F-B0F7-A9C1B5CB1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1 - Installing PostGres.dotx</Template>
  <TotalTime>21</TotalTime>
  <Pages>4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Rocha</dc:creator>
  <cp:keywords/>
  <dc:description/>
  <cp:lastModifiedBy>Mariana Rocha</cp:lastModifiedBy>
  <cp:revision>11</cp:revision>
  <dcterms:created xsi:type="dcterms:W3CDTF">2023-09-05T17:40:00Z</dcterms:created>
  <dcterms:modified xsi:type="dcterms:W3CDTF">2025-09-16T13:40:00Z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0x01010060F374BB96A3DE46B150CC6A9F517AE9</vt:lpwstr>
  </property>
  <property fmtid="{D5CDD505-2E9C-101B-9397-08002B2CF9AE}" pid="3" name="MediaServiceImageTags">
    <vt:lpwstr/>
  </property>
</Properties>
</file>