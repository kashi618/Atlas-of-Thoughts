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C84B7A" w14:textId="674D9DD5" w:rsidR="00FC4CA4" w:rsidRDefault="00FC4CA4">
      <w:bookmarkStart w:id="0" w:name="_Hlk21463299"/>
    </w:p>
    <w:p w14:paraId="3190C4BA" w14:textId="42D08A3C" w:rsidR="00FA0645" w:rsidRDefault="006F0A0F" w:rsidP="00FA0645">
      <w:pPr>
        <w:pStyle w:val="Heading2"/>
      </w:pPr>
      <w:r>
        <w:t>CMPU 2007</w:t>
      </w:r>
      <w:r w:rsidR="0066654A">
        <w:t xml:space="preserve"> </w:t>
      </w:r>
      <w:r w:rsidR="00FA0645">
        <w:t>Data</w:t>
      </w:r>
      <w:r>
        <w:t>bases 1</w:t>
      </w:r>
      <w:r w:rsidR="0066654A">
        <w:t xml:space="preserve"> </w:t>
      </w:r>
      <w:r w:rsidR="00FA0645">
        <w:t xml:space="preserve">– Lab </w:t>
      </w:r>
      <w:r>
        <w:t>3</w:t>
      </w:r>
    </w:p>
    <w:p w14:paraId="34DF9940" w14:textId="54393CEA" w:rsidR="005C078F" w:rsidRPr="00013131" w:rsidRDefault="00FA0645" w:rsidP="005C078F">
      <w:r>
        <w:t xml:space="preserve">In this assignment, you will </w:t>
      </w:r>
      <w:r w:rsidR="006F0A0F">
        <w:t>create a relational database based on an Entity Relationship Diagram (ERD). Then, you will modify the database using SQL commands.</w:t>
      </w:r>
    </w:p>
    <w:p w14:paraId="6DE15680" w14:textId="2FFF6DF9" w:rsidR="00F73683" w:rsidRDefault="00111C0C" w:rsidP="00D6677F">
      <w:pPr>
        <w:rPr>
          <w:b/>
          <w:bCs/>
        </w:rPr>
      </w:pPr>
      <w:r>
        <w:rPr>
          <w:b/>
          <w:bCs/>
        </w:rPr>
        <w:t xml:space="preserve">If you are experiencing issues with </w:t>
      </w:r>
      <w:proofErr w:type="spellStart"/>
      <w:r>
        <w:rPr>
          <w:b/>
          <w:bCs/>
        </w:rPr>
        <w:t>DBeaver</w:t>
      </w:r>
      <w:proofErr w:type="spellEnd"/>
      <w:r>
        <w:rPr>
          <w:b/>
          <w:bCs/>
        </w:rPr>
        <w:t xml:space="preserve"> and PostgreSQL installation, please use online tools like</w:t>
      </w:r>
      <w:r w:rsidRPr="006F0A0F">
        <w:rPr>
          <w:b/>
          <w:bCs/>
        </w:rPr>
        <w:t xml:space="preserve"> </w:t>
      </w:r>
      <w:hyperlink r:id="rId11" w:history="1">
        <w:proofErr w:type="spellStart"/>
        <w:r w:rsidRPr="006F0A0F">
          <w:rPr>
            <w:rStyle w:val="Hyperlink"/>
            <w:b/>
            <w:bCs/>
          </w:rPr>
          <w:t>OneCompiler</w:t>
        </w:r>
        <w:proofErr w:type="spellEnd"/>
      </w:hyperlink>
      <w:r w:rsidRPr="006F0A0F">
        <w:rPr>
          <w:b/>
          <w:bCs/>
        </w:rPr>
        <w:t xml:space="preserve"> or </w:t>
      </w:r>
      <w:hyperlink r:id="rId12" w:history="1">
        <w:r w:rsidRPr="006F0A0F">
          <w:rPr>
            <w:rStyle w:val="Hyperlink"/>
            <w:b/>
            <w:bCs/>
          </w:rPr>
          <w:t>DB Fiddle</w:t>
        </w:r>
      </w:hyperlink>
      <w:r w:rsidRPr="006F0A0F">
        <w:rPr>
          <w:b/>
          <w:bCs/>
        </w:rPr>
        <w:t xml:space="preserve"> (</w:t>
      </w:r>
      <w:r>
        <w:rPr>
          <w:b/>
          <w:bCs/>
        </w:rPr>
        <w:t>en</w:t>
      </w:r>
      <w:r w:rsidR="006F0A0F" w:rsidRPr="006F0A0F">
        <w:rPr>
          <w:b/>
          <w:bCs/>
        </w:rPr>
        <w:t>sure you select PostgreSQL in the top left corner)</w:t>
      </w:r>
      <w:r>
        <w:rPr>
          <w:b/>
          <w:bCs/>
        </w:rPr>
        <w:t xml:space="preserve"> to complete your lab</w:t>
      </w:r>
      <w:r w:rsidR="006F0A0F" w:rsidRPr="006F0A0F">
        <w:rPr>
          <w:b/>
          <w:bCs/>
        </w:rPr>
        <w:t>.</w:t>
      </w:r>
    </w:p>
    <w:p w14:paraId="52BB2045" w14:textId="77777777" w:rsidR="006F0A0F" w:rsidRPr="006F0A0F" w:rsidRDefault="006F0A0F" w:rsidP="00D6677F">
      <w:pPr>
        <w:rPr>
          <w:b/>
          <w:bCs/>
        </w:rPr>
      </w:pPr>
    </w:p>
    <w:p w14:paraId="08EBE339" w14:textId="36A844E0" w:rsidR="00D6677F" w:rsidRPr="004629F8" w:rsidRDefault="006F0A0F" w:rsidP="00D6677F">
      <w:pPr>
        <w:pStyle w:val="Heading2"/>
      </w:pPr>
      <w:r>
        <w:t>Creating and modifying the database</w:t>
      </w:r>
    </w:p>
    <w:p w14:paraId="1D39C4C8" w14:textId="66BCC1BB" w:rsidR="006F0A0F" w:rsidRDefault="006F0A0F" w:rsidP="0075618D">
      <w:r>
        <w:t>Consider the following ERD:</w:t>
      </w:r>
      <w:r w:rsidR="00111C0C">
        <w:rPr>
          <w:noProof/>
          <w14:ligatures w14:val="standardContextual"/>
        </w:rPr>
        <w:drawing>
          <wp:inline distT="0" distB="0" distL="0" distR="0" wp14:anchorId="72611CC4" wp14:editId="0F83FACD">
            <wp:extent cx="5731510" cy="371729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5-09-24 at 13.43.25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BC1A9" w14:textId="553949A3" w:rsidR="006F0A0F" w:rsidRDefault="006F0A0F" w:rsidP="0075618D"/>
    <w:bookmarkEnd w:id="0"/>
    <w:p w14:paraId="5EF4AEEF" w14:textId="3012625D" w:rsidR="001D6ECE" w:rsidRDefault="006F0A0F" w:rsidP="006F0A0F">
      <w:r>
        <w:t xml:space="preserve">In one unique SQL file, answer the following </w:t>
      </w:r>
      <w:r w:rsidR="00BD5748">
        <w:t>requests</w:t>
      </w:r>
      <w:r>
        <w:t>. Make sure you add comments to your script:</w:t>
      </w:r>
    </w:p>
    <w:p w14:paraId="7F48BD47" w14:textId="77777777" w:rsidR="00711B74" w:rsidRDefault="00711B74" w:rsidP="006F0A0F"/>
    <w:p w14:paraId="7CFE0834" w14:textId="7B60919C" w:rsidR="006F0A0F" w:rsidRDefault="00BD5748" w:rsidP="006F0A0F">
      <w:r>
        <w:lastRenderedPageBreak/>
        <w:t>Request</w:t>
      </w:r>
      <w:r w:rsidR="006F0A0F">
        <w:t xml:space="preserve"> 1: Provide </w:t>
      </w:r>
      <w:r w:rsidR="00D15AC7">
        <w:t>the Data Definition Language (DDL) script</w:t>
      </w:r>
      <w:r w:rsidR="006F0A0F">
        <w:t xml:space="preserve"> </w:t>
      </w:r>
      <w:r w:rsidR="00D15AC7">
        <w:t xml:space="preserve">to show the implementation of the database presented in the ERD. </w:t>
      </w:r>
    </w:p>
    <w:p w14:paraId="1C081FBB" w14:textId="77777777" w:rsidR="00711B74" w:rsidRDefault="00711B74" w:rsidP="006F0A0F"/>
    <w:p w14:paraId="6353D3C4" w14:textId="58DA278D" w:rsidR="00D15AC7" w:rsidRDefault="00BD5748" w:rsidP="006F0A0F">
      <w:r>
        <w:t>Request</w:t>
      </w:r>
      <w:r w:rsidR="00D15AC7">
        <w:t xml:space="preserve"> 2: </w:t>
      </w:r>
      <w:r w:rsidR="002B00C0" w:rsidRPr="002B00C0">
        <w:t xml:space="preserve">Add a bonus column to </w:t>
      </w:r>
      <w:proofErr w:type="spellStart"/>
      <w:r w:rsidR="002B00C0" w:rsidRPr="002B00C0">
        <w:t>player_contracts</w:t>
      </w:r>
      <w:proofErr w:type="spellEnd"/>
      <w:r w:rsidR="002B00C0" w:rsidRPr="002B00C0">
        <w:t xml:space="preserve"> with </w:t>
      </w:r>
      <w:r w:rsidR="002B00C0">
        <w:t xml:space="preserve">a </w:t>
      </w:r>
      <w:r w:rsidR="002B00C0" w:rsidRPr="002B00C0">
        <w:t xml:space="preserve">default </w:t>
      </w:r>
      <w:r w:rsidR="002B00C0">
        <w:t xml:space="preserve">of </w:t>
      </w:r>
      <w:r w:rsidR="002B00C0" w:rsidRPr="002B00C0">
        <w:rPr>
          <w:b/>
          <w:bCs/>
        </w:rPr>
        <w:t>0</w:t>
      </w:r>
      <w:r w:rsidR="002B00C0" w:rsidRPr="002B00C0">
        <w:t xml:space="preserve"> and a </w:t>
      </w:r>
      <w:r w:rsidR="002B00C0" w:rsidRPr="002B00C0">
        <w:rPr>
          <w:b/>
          <w:bCs/>
        </w:rPr>
        <w:t>non-negative</w:t>
      </w:r>
      <w:r w:rsidR="002B00C0" w:rsidRPr="002B00C0">
        <w:t xml:space="preserve"> check.</w:t>
      </w:r>
    </w:p>
    <w:p w14:paraId="10FDBEEA" w14:textId="77777777" w:rsidR="00711B74" w:rsidRDefault="00711B74" w:rsidP="006F0A0F"/>
    <w:p w14:paraId="6A72EDB8" w14:textId="74E3E23A" w:rsidR="00711B74" w:rsidRDefault="00BD5748" w:rsidP="006F0A0F">
      <w:r>
        <w:t>Request</w:t>
      </w:r>
      <w:r w:rsidR="00711B74">
        <w:t xml:space="preserve"> 3: </w:t>
      </w:r>
      <w:r w:rsidR="00711B74" w:rsidRPr="00711B74">
        <w:t xml:space="preserve">List the </w:t>
      </w:r>
      <w:r w:rsidR="00711B74" w:rsidRPr="00711B74">
        <w:rPr>
          <w:b/>
          <w:bCs/>
        </w:rPr>
        <w:t>name</w:t>
      </w:r>
      <w:r w:rsidR="00711B74" w:rsidRPr="00711B74">
        <w:t xml:space="preserve"> and </w:t>
      </w:r>
      <w:r w:rsidR="00711B74" w:rsidRPr="00711B74">
        <w:rPr>
          <w:b/>
          <w:bCs/>
        </w:rPr>
        <w:t>age</w:t>
      </w:r>
      <w:r w:rsidR="00711B74" w:rsidRPr="00711B74">
        <w:t xml:space="preserve"> of players whose nationality is Ir</w:t>
      </w:r>
      <w:r w:rsidR="00711B74">
        <w:t>ish</w:t>
      </w:r>
      <w:r w:rsidR="00711B74" w:rsidRPr="00711B74">
        <w:t xml:space="preserve"> </w:t>
      </w:r>
      <w:r w:rsidR="00711B74" w:rsidRPr="00711B74">
        <w:rPr>
          <w:b/>
          <w:bCs/>
        </w:rPr>
        <w:t>OR</w:t>
      </w:r>
      <w:r w:rsidR="00711B74" w:rsidRPr="00711B74">
        <w:t xml:space="preserve"> Engl</w:t>
      </w:r>
      <w:r w:rsidR="00711B74">
        <w:t>ish</w:t>
      </w:r>
      <w:r w:rsidR="00711B74" w:rsidRPr="00711B74">
        <w:t>.</w:t>
      </w:r>
      <w:r w:rsidR="00711B74">
        <w:t xml:space="preserve"> Make sure you rename the columns in the output as “Player’s name” and “Player’s age”. </w:t>
      </w:r>
    </w:p>
    <w:p w14:paraId="652BD345" w14:textId="77777777" w:rsidR="00711B74" w:rsidRDefault="00711B74" w:rsidP="006F0A0F"/>
    <w:p w14:paraId="5D54F62D" w14:textId="30994779" w:rsidR="00711B74" w:rsidRDefault="00711B74" w:rsidP="00711B74">
      <w:pPr>
        <w:pStyle w:val="Heading2"/>
      </w:pPr>
      <w:r>
        <w:t>Submitting and presenting your assignment</w:t>
      </w:r>
    </w:p>
    <w:p w14:paraId="2069C55D" w14:textId="77777777" w:rsidR="00711B74" w:rsidRDefault="00711B74" w:rsidP="00711B74">
      <w:r w:rsidRPr="00711B74">
        <w:t>Once you finish your assignment, use the following form to submit your SQL code</w:t>
      </w:r>
      <w:r>
        <w:t>:</w:t>
      </w:r>
    </w:p>
    <w:p w14:paraId="71918509" w14:textId="4640D292" w:rsidR="00711B74" w:rsidRDefault="00A05ED2" w:rsidP="00711B74">
      <w:hyperlink r:id="rId14" w:history="1">
        <w:r w:rsidRPr="00245C9F">
          <w:rPr>
            <w:rStyle w:val="Hyperlink"/>
          </w:rPr>
          <w:t>https://forms.office.com/e/53gKHszC1f</w:t>
        </w:r>
      </w:hyperlink>
    </w:p>
    <w:p w14:paraId="784893D7" w14:textId="77777777" w:rsidR="00A05ED2" w:rsidRDefault="00A05ED2" w:rsidP="00711B74">
      <w:bookmarkStart w:id="1" w:name="_GoBack"/>
      <w:bookmarkEnd w:id="1"/>
    </w:p>
    <w:p w14:paraId="0357AF59" w14:textId="14C5566E" w:rsidR="00711B74" w:rsidRPr="00711B74" w:rsidRDefault="00711B74" w:rsidP="00711B74">
      <w:r w:rsidRPr="00711B74">
        <w:t>Make sure you then present your code to the teaching assistant in your lab to get your marks.</w:t>
      </w:r>
    </w:p>
    <w:p w14:paraId="285EA5C6" w14:textId="07B27B2B" w:rsidR="00711B74" w:rsidRDefault="00711B74" w:rsidP="006F0A0F">
      <w:r>
        <w:t xml:space="preserve"> </w:t>
      </w:r>
    </w:p>
    <w:sectPr w:rsidR="00711B74">
      <w:footerReference w:type="default" r:id="rId15"/>
      <w:headerReference w:type="first" r:id="rId16"/>
      <w:footerReference w:type="first" r:id="rId17"/>
      <w:pgSz w:w="11906" w:h="16838"/>
      <w:pgMar w:top="1134" w:right="1440" w:bottom="1134" w:left="1440" w:header="709" w:footer="709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0C2FE1A" w14:textId="77777777" w:rsidR="001F641C" w:rsidRDefault="001F641C">
      <w:pPr>
        <w:spacing w:after="0" w:line="240" w:lineRule="auto"/>
      </w:pPr>
      <w:r>
        <w:separator/>
      </w:r>
    </w:p>
  </w:endnote>
  <w:endnote w:type="continuationSeparator" w:id="0">
    <w:p w14:paraId="1BB3C3E1" w14:textId="77777777" w:rsidR="001F641C" w:rsidRDefault="001F64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6A7CC1" w14:textId="77777777" w:rsidR="00EB1865" w:rsidRDefault="00F032B7">
    <w:pPr>
      <w:pStyle w:val="Footer"/>
    </w:pP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</w:instrText>
    </w:r>
    <w:r>
      <w:rPr>
        <w:b/>
        <w:bCs/>
      </w:rPr>
      <w:fldChar w:fldCharType="separate"/>
    </w:r>
    <w:r>
      <w:rPr>
        <w:b/>
        <w:bCs/>
      </w:rPr>
      <w:t>1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</w:instrText>
    </w:r>
    <w:r>
      <w:rPr>
        <w:b/>
        <w:bCs/>
      </w:rPr>
      <w:fldChar w:fldCharType="separate"/>
    </w:r>
    <w:r>
      <w:rPr>
        <w:b/>
        <w:bCs/>
      </w:rPr>
      <w:t>2</w:t>
    </w:r>
    <w:r>
      <w:rPr>
        <w:b/>
        <w:bCs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FF8CBB" w14:textId="77777777" w:rsidR="00EB1865" w:rsidRDefault="00F032B7">
    <w:pPr>
      <w:pStyle w:val="Footer"/>
    </w:pP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</w:instrText>
    </w:r>
    <w:r>
      <w:rPr>
        <w:b/>
        <w:bCs/>
      </w:rPr>
      <w:fldChar w:fldCharType="separate"/>
    </w:r>
    <w:r>
      <w:rPr>
        <w:b/>
        <w:bCs/>
      </w:rPr>
      <w:t>1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</w:instrText>
    </w:r>
    <w:r>
      <w:rPr>
        <w:b/>
        <w:bCs/>
      </w:rPr>
      <w:fldChar w:fldCharType="separate"/>
    </w:r>
    <w:r>
      <w:rPr>
        <w:b/>
        <w:bCs/>
      </w:rPr>
      <w:t>2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C008698" w14:textId="77777777" w:rsidR="001F641C" w:rsidRDefault="001F641C">
      <w:pPr>
        <w:spacing w:after="0" w:line="240" w:lineRule="auto"/>
      </w:pPr>
      <w:r>
        <w:separator/>
      </w:r>
    </w:p>
  </w:footnote>
  <w:footnote w:type="continuationSeparator" w:id="0">
    <w:p w14:paraId="4B155A6C" w14:textId="77777777" w:rsidR="001F641C" w:rsidRDefault="001F64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215" w:type="dxa"/>
      <w:tblInd w:w="-284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2269"/>
      <w:gridCol w:w="6946"/>
    </w:tblGrid>
    <w:tr w:rsidR="003D4160" w14:paraId="719E167D" w14:textId="77777777">
      <w:tc>
        <w:tcPr>
          <w:tcW w:w="2269" w:type="dxa"/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14:paraId="6265219E" w14:textId="77777777" w:rsidR="00EB1865" w:rsidRDefault="00EB1865">
          <w:pPr>
            <w:pStyle w:val="Header"/>
          </w:pPr>
        </w:p>
      </w:tc>
      <w:tc>
        <w:tcPr>
          <w:tcW w:w="6946" w:type="dxa"/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  <w:vAlign w:val="bottom"/>
        </w:tcPr>
        <w:p w14:paraId="5CC7A1FC" w14:textId="75B48DEC" w:rsidR="00EB1865" w:rsidRDefault="006F0A0F">
          <w:pPr>
            <w:pStyle w:val="HeaderTop"/>
          </w:pPr>
          <w:r>
            <w:t>30</w:t>
          </w:r>
          <w:r w:rsidR="00D6677F" w:rsidRPr="00D6677F">
            <w:rPr>
              <w:vertAlign w:val="superscript"/>
            </w:rPr>
            <w:t>th</w:t>
          </w:r>
          <w:r w:rsidR="00D6677F">
            <w:t xml:space="preserve"> of September 202</w:t>
          </w:r>
          <w:r w:rsidR="00FA0645">
            <w:t>5</w:t>
          </w:r>
          <w:r w:rsidR="00F032B7">
            <w:t xml:space="preserve">, </w:t>
          </w:r>
          <w:r>
            <w:t>CMPU 2007 –</w:t>
          </w:r>
          <w:r w:rsidR="00D6677F">
            <w:t xml:space="preserve"> Data</w:t>
          </w:r>
          <w:r>
            <w:t>bases 1</w:t>
          </w:r>
          <w:r w:rsidR="00F032B7">
            <w:t>, L</w:t>
          </w:r>
          <w:r w:rsidR="00D6677F">
            <w:t xml:space="preserve">ab </w:t>
          </w:r>
          <w:r>
            <w:t>3</w:t>
          </w:r>
        </w:p>
      </w:tc>
    </w:tr>
  </w:tbl>
  <w:p w14:paraId="58D1A05C" w14:textId="77777777" w:rsidR="00EB1865" w:rsidRDefault="00EB1865">
    <w:pPr>
      <w:pStyle w:val="Header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3B6F6E"/>
    <w:multiLevelType w:val="multilevel"/>
    <w:tmpl w:val="5C687172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15784F1E"/>
    <w:multiLevelType w:val="hybridMultilevel"/>
    <w:tmpl w:val="4A703D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773E96"/>
    <w:multiLevelType w:val="hybridMultilevel"/>
    <w:tmpl w:val="9ED6F0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9A7A5D"/>
    <w:multiLevelType w:val="multilevel"/>
    <w:tmpl w:val="400A12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DD13AF"/>
    <w:multiLevelType w:val="multilevel"/>
    <w:tmpl w:val="AA2E1166"/>
    <w:styleLink w:val="LFO14"/>
    <w:lvl w:ilvl="0">
      <w:numFmt w:val="bullet"/>
      <w:pStyle w:val="ListParagraph"/>
      <w:lvlText w:val="•"/>
      <w:lvlJc w:val="left"/>
      <w:pPr>
        <w:ind w:left="644" w:hanging="360"/>
      </w:pPr>
      <w:rPr>
        <w:rFonts w:ascii="Arial" w:hAnsi="Arial"/>
        <w:caps w:val="0"/>
        <w:color w:val="002147"/>
        <w:sz w:val="28"/>
      </w:rPr>
    </w:lvl>
    <w:lvl w:ilvl="1">
      <w:numFmt w:val="bullet"/>
      <w:lvlText w:val="o"/>
      <w:lvlJc w:val="left"/>
      <w:pPr>
        <w:ind w:left="216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2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8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5" w15:restartNumberingAfterBreak="0">
    <w:nsid w:val="244231A7"/>
    <w:multiLevelType w:val="hybridMultilevel"/>
    <w:tmpl w:val="1D9C313C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AB6606"/>
    <w:multiLevelType w:val="hybridMultilevel"/>
    <w:tmpl w:val="ED707F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0F037C"/>
    <w:multiLevelType w:val="hybridMultilevel"/>
    <w:tmpl w:val="D1261DEC"/>
    <w:lvl w:ilvl="0" w:tplc="673266F8"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73149C"/>
    <w:multiLevelType w:val="hybridMultilevel"/>
    <w:tmpl w:val="982E840C"/>
    <w:lvl w:ilvl="0" w:tplc="77BCCFEE">
      <w:start w:val="1"/>
      <w:numFmt w:val="decimal"/>
      <w:lvlText w:val="%1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4A294E71"/>
    <w:multiLevelType w:val="hybridMultilevel"/>
    <w:tmpl w:val="A0BE38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7B41B6"/>
    <w:multiLevelType w:val="multilevel"/>
    <w:tmpl w:val="1E1426A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" w15:restartNumberingAfterBreak="0">
    <w:nsid w:val="509649B8"/>
    <w:multiLevelType w:val="hybridMultilevel"/>
    <w:tmpl w:val="0D76A38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077530"/>
    <w:multiLevelType w:val="hybridMultilevel"/>
    <w:tmpl w:val="A990A1F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11796F"/>
    <w:multiLevelType w:val="hybridMultilevel"/>
    <w:tmpl w:val="1DDE47AC"/>
    <w:lvl w:ilvl="0" w:tplc="E3027E3A">
      <w:start w:val="1"/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425B12"/>
    <w:multiLevelType w:val="hybridMultilevel"/>
    <w:tmpl w:val="06288A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8CD46FF"/>
    <w:multiLevelType w:val="hybridMultilevel"/>
    <w:tmpl w:val="013C9788"/>
    <w:lvl w:ilvl="0" w:tplc="17E06778">
      <w:start w:val="1"/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4970D2F"/>
    <w:multiLevelType w:val="hybridMultilevel"/>
    <w:tmpl w:val="B3404C90"/>
    <w:lvl w:ilvl="0" w:tplc="4FFE4EE8">
      <w:start w:val="2"/>
      <w:numFmt w:val="bullet"/>
      <w:lvlText w:val="-"/>
      <w:lvlJc w:val="left"/>
      <w:pPr>
        <w:ind w:left="144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0"/>
  </w:num>
  <w:num w:numId="3">
    <w:abstractNumId w:val="0"/>
  </w:num>
  <w:num w:numId="4">
    <w:abstractNumId w:val="3"/>
  </w:num>
  <w:num w:numId="5">
    <w:abstractNumId w:val="5"/>
  </w:num>
  <w:num w:numId="6">
    <w:abstractNumId w:val="15"/>
  </w:num>
  <w:num w:numId="7">
    <w:abstractNumId w:val="13"/>
  </w:num>
  <w:num w:numId="8">
    <w:abstractNumId w:val="9"/>
  </w:num>
  <w:num w:numId="9">
    <w:abstractNumId w:val="14"/>
  </w:num>
  <w:num w:numId="10">
    <w:abstractNumId w:val="16"/>
  </w:num>
  <w:num w:numId="11">
    <w:abstractNumId w:val="1"/>
  </w:num>
  <w:num w:numId="12">
    <w:abstractNumId w:val="6"/>
  </w:num>
  <w:num w:numId="13">
    <w:abstractNumId w:val="8"/>
  </w:num>
  <w:num w:numId="14">
    <w:abstractNumId w:val="7"/>
  </w:num>
  <w:num w:numId="15">
    <w:abstractNumId w:val="2"/>
  </w:num>
  <w:num w:numId="16">
    <w:abstractNumId w:val="11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8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2A5"/>
    <w:rsid w:val="0002747B"/>
    <w:rsid w:val="0004190F"/>
    <w:rsid w:val="0005509F"/>
    <w:rsid w:val="000647A4"/>
    <w:rsid w:val="000C61A1"/>
    <w:rsid w:val="000D7C8D"/>
    <w:rsid w:val="000F27A2"/>
    <w:rsid w:val="00100D70"/>
    <w:rsid w:val="00111C0C"/>
    <w:rsid w:val="0012648D"/>
    <w:rsid w:val="00160902"/>
    <w:rsid w:val="0017430D"/>
    <w:rsid w:val="001813CE"/>
    <w:rsid w:val="001D4247"/>
    <w:rsid w:val="001D6ECE"/>
    <w:rsid w:val="001F641C"/>
    <w:rsid w:val="00205129"/>
    <w:rsid w:val="00250F5A"/>
    <w:rsid w:val="00281983"/>
    <w:rsid w:val="002A7A7F"/>
    <w:rsid w:val="002B0079"/>
    <w:rsid w:val="002B00C0"/>
    <w:rsid w:val="002D4736"/>
    <w:rsid w:val="00354CCE"/>
    <w:rsid w:val="003611AA"/>
    <w:rsid w:val="00361523"/>
    <w:rsid w:val="003D3DAC"/>
    <w:rsid w:val="00426463"/>
    <w:rsid w:val="004334BD"/>
    <w:rsid w:val="00453F3F"/>
    <w:rsid w:val="004629F8"/>
    <w:rsid w:val="004702A5"/>
    <w:rsid w:val="00481F60"/>
    <w:rsid w:val="004A4F35"/>
    <w:rsid w:val="004B1088"/>
    <w:rsid w:val="004B216C"/>
    <w:rsid w:val="004C2ACA"/>
    <w:rsid w:val="004C5B8B"/>
    <w:rsid w:val="004F0C30"/>
    <w:rsid w:val="00503F0E"/>
    <w:rsid w:val="0053091E"/>
    <w:rsid w:val="0054232D"/>
    <w:rsid w:val="00555B28"/>
    <w:rsid w:val="00566AF2"/>
    <w:rsid w:val="005873E1"/>
    <w:rsid w:val="005C078F"/>
    <w:rsid w:val="005C2C94"/>
    <w:rsid w:val="00605173"/>
    <w:rsid w:val="00642F85"/>
    <w:rsid w:val="00664AA2"/>
    <w:rsid w:val="0066654A"/>
    <w:rsid w:val="00675513"/>
    <w:rsid w:val="006C7B8E"/>
    <w:rsid w:val="006D3E33"/>
    <w:rsid w:val="006E2FD7"/>
    <w:rsid w:val="006F0A0F"/>
    <w:rsid w:val="006F3A75"/>
    <w:rsid w:val="006F6C6D"/>
    <w:rsid w:val="00703E78"/>
    <w:rsid w:val="00711B74"/>
    <w:rsid w:val="0073415D"/>
    <w:rsid w:val="0075618D"/>
    <w:rsid w:val="0078521F"/>
    <w:rsid w:val="007A5D1A"/>
    <w:rsid w:val="007D67DC"/>
    <w:rsid w:val="00823B21"/>
    <w:rsid w:val="00883D85"/>
    <w:rsid w:val="008F0AB4"/>
    <w:rsid w:val="008F22D4"/>
    <w:rsid w:val="0092756D"/>
    <w:rsid w:val="00955D7A"/>
    <w:rsid w:val="009724E5"/>
    <w:rsid w:val="00987580"/>
    <w:rsid w:val="009A2DED"/>
    <w:rsid w:val="009C6E30"/>
    <w:rsid w:val="00A05ED2"/>
    <w:rsid w:val="00A617C7"/>
    <w:rsid w:val="00AA3CC3"/>
    <w:rsid w:val="00AB3D12"/>
    <w:rsid w:val="00B1302B"/>
    <w:rsid w:val="00B2423C"/>
    <w:rsid w:val="00B265CF"/>
    <w:rsid w:val="00B31477"/>
    <w:rsid w:val="00B32D93"/>
    <w:rsid w:val="00B4559A"/>
    <w:rsid w:val="00B54987"/>
    <w:rsid w:val="00B829DB"/>
    <w:rsid w:val="00B95F0A"/>
    <w:rsid w:val="00BD5748"/>
    <w:rsid w:val="00C15009"/>
    <w:rsid w:val="00C55D31"/>
    <w:rsid w:val="00C612E8"/>
    <w:rsid w:val="00C62457"/>
    <w:rsid w:val="00C6516C"/>
    <w:rsid w:val="00CA2462"/>
    <w:rsid w:val="00CD61C2"/>
    <w:rsid w:val="00CD7358"/>
    <w:rsid w:val="00CE1758"/>
    <w:rsid w:val="00CE41EE"/>
    <w:rsid w:val="00D15AC7"/>
    <w:rsid w:val="00D272DC"/>
    <w:rsid w:val="00D35176"/>
    <w:rsid w:val="00D5054C"/>
    <w:rsid w:val="00D5460E"/>
    <w:rsid w:val="00D6677F"/>
    <w:rsid w:val="00D7391D"/>
    <w:rsid w:val="00DA59B1"/>
    <w:rsid w:val="00DD02C1"/>
    <w:rsid w:val="00DF3B98"/>
    <w:rsid w:val="00E25396"/>
    <w:rsid w:val="00E314F5"/>
    <w:rsid w:val="00E75C50"/>
    <w:rsid w:val="00E85946"/>
    <w:rsid w:val="00EA6CEF"/>
    <w:rsid w:val="00EB1865"/>
    <w:rsid w:val="00F032B7"/>
    <w:rsid w:val="00F46503"/>
    <w:rsid w:val="00F519B7"/>
    <w:rsid w:val="00F73683"/>
    <w:rsid w:val="00FA0645"/>
    <w:rsid w:val="00FC4CA4"/>
    <w:rsid w:val="00FE4FCE"/>
    <w:rsid w:val="00FF600B"/>
    <w:rsid w:val="17DA4537"/>
    <w:rsid w:val="2CA0586E"/>
    <w:rsid w:val="426F2CAF"/>
    <w:rsid w:val="4F11D53E"/>
    <w:rsid w:val="6C6E8ABD"/>
    <w:rsid w:val="71F84FC8"/>
    <w:rsid w:val="759E9D5E"/>
    <w:rsid w:val="7C464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2EABE"/>
  <w15:chartTrackingRefBased/>
  <w15:docId w15:val="{B67E6385-6095-6240-92B2-8ABD18FAA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519B7"/>
    <w:pPr>
      <w:suppressAutoHyphens/>
      <w:autoSpaceDN w:val="0"/>
      <w:spacing w:after="120" w:line="360" w:lineRule="auto"/>
      <w:contextualSpacing/>
    </w:pPr>
    <w:rPr>
      <w:rFonts w:eastAsia="Arial" w:cs="Times New Roman"/>
      <w:kern w:val="0"/>
      <w:sz w:val="26"/>
      <w:szCs w:val="26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24E5"/>
    <w:pPr>
      <w:keepNext/>
      <w:keepLines/>
      <w:spacing w:before="480"/>
      <w:jc w:val="center"/>
      <w:outlineLvl w:val="0"/>
    </w:pPr>
    <w:rPr>
      <w:rFonts w:eastAsia="Times New Roman"/>
      <w:b/>
      <w:bCs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6503"/>
    <w:pPr>
      <w:keepNext/>
      <w:keepLines/>
      <w:spacing w:before="40" w:after="0"/>
      <w:outlineLvl w:val="1"/>
    </w:pPr>
    <w:rPr>
      <w:rFonts w:eastAsiaTheme="majorEastAsia" w:cstheme="majorBidi"/>
      <w:b/>
      <w:sz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6503"/>
    <w:pPr>
      <w:keepNext/>
      <w:keepLines/>
      <w:spacing w:before="40" w:after="0"/>
      <w:outlineLvl w:val="2"/>
    </w:pPr>
    <w:rPr>
      <w:rFonts w:eastAsiaTheme="majorEastAsia" w:cstheme="majorBidi"/>
      <w:b/>
      <w:sz w:val="3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4E5"/>
    <w:rPr>
      <w:rFonts w:eastAsia="Times New Roman" w:cs="Times New Roman"/>
      <w:b/>
      <w:bCs/>
      <w:kern w:val="0"/>
      <w:sz w:val="40"/>
      <w:szCs w:val="28"/>
      <w14:ligatures w14:val="none"/>
    </w:rPr>
  </w:style>
  <w:style w:type="paragraph" w:styleId="Header">
    <w:name w:val="header"/>
    <w:basedOn w:val="Normal"/>
    <w:link w:val="HeaderChar"/>
    <w:rsid w:val="00F032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F032B7"/>
    <w:rPr>
      <w:rFonts w:ascii="Helvetica" w:eastAsia="Arial" w:hAnsi="Helvetica" w:cs="Times New Roman"/>
      <w:kern w:val="0"/>
      <w:sz w:val="26"/>
      <w:szCs w:val="26"/>
      <w14:ligatures w14:val="none"/>
    </w:rPr>
  </w:style>
  <w:style w:type="paragraph" w:styleId="Footer">
    <w:name w:val="footer"/>
    <w:basedOn w:val="Normal"/>
    <w:link w:val="FooterChar"/>
    <w:rsid w:val="00F032B7"/>
    <w:pPr>
      <w:tabs>
        <w:tab w:val="center" w:pos="4513"/>
        <w:tab w:val="right" w:pos="9026"/>
      </w:tabs>
      <w:spacing w:after="0" w:line="240" w:lineRule="auto"/>
      <w:jc w:val="right"/>
    </w:pPr>
    <w:rPr>
      <w:rFonts w:cs="Arial"/>
      <w:szCs w:val="20"/>
    </w:rPr>
  </w:style>
  <w:style w:type="character" w:customStyle="1" w:styleId="FooterChar">
    <w:name w:val="Footer Char"/>
    <w:basedOn w:val="DefaultParagraphFont"/>
    <w:link w:val="Footer"/>
    <w:rsid w:val="00F032B7"/>
    <w:rPr>
      <w:rFonts w:ascii="Helvetica" w:eastAsia="Arial" w:hAnsi="Helvetica" w:cs="Arial"/>
      <w:kern w:val="0"/>
      <w:sz w:val="26"/>
      <w:szCs w:val="20"/>
      <w14:ligatures w14:val="none"/>
    </w:rPr>
  </w:style>
  <w:style w:type="character" w:styleId="Hyperlink">
    <w:name w:val="Hyperlink"/>
    <w:basedOn w:val="DefaultParagraphFont"/>
    <w:uiPriority w:val="99"/>
    <w:rsid w:val="00F032B7"/>
    <w:rPr>
      <w:color w:val="0E2345"/>
      <w:u w:val="single"/>
    </w:rPr>
  </w:style>
  <w:style w:type="paragraph" w:styleId="ListParagraph">
    <w:name w:val="List Paragraph"/>
    <w:basedOn w:val="Normal"/>
    <w:rsid w:val="00F032B7"/>
    <w:pPr>
      <w:numPr>
        <w:numId w:val="1"/>
      </w:numPr>
      <w:spacing w:before="120"/>
    </w:pPr>
  </w:style>
  <w:style w:type="paragraph" w:styleId="Title">
    <w:name w:val="Title"/>
    <w:basedOn w:val="Normal"/>
    <w:next w:val="Normal"/>
    <w:link w:val="TitleChar"/>
    <w:uiPriority w:val="10"/>
    <w:qFormat/>
    <w:rsid w:val="00F46503"/>
    <w:pPr>
      <w:spacing w:before="360" w:after="240"/>
      <w:jc w:val="center"/>
    </w:pPr>
    <w:rPr>
      <w:rFonts w:eastAsia="Times New Roman"/>
      <w:b/>
      <w:smallCaps/>
      <w:spacing w:val="-10"/>
      <w:kern w:val="3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503"/>
    <w:rPr>
      <w:rFonts w:eastAsia="Times New Roman" w:cs="Times New Roman"/>
      <w:b/>
      <w:smallCaps/>
      <w:spacing w:val="-10"/>
      <w:kern w:val="3"/>
      <w:sz w:val="56"/>
      <w:szCs w:val="56"/>
      <w14:ligatures w14:val="none"/>
    </w:rPr>
  </w:style>
  <w:style w:type="paragraph" w:customStyle="1" w:styleId="HeaderTop">
    <w:name w:val="Header Top"/>
    <w:basedOn w:val="Normal"/>
    <w:rsid w:val="002A7A7F"/>
    <w:pPr>
      <w:spacing w:before="60" w:after="0"/>
      <w:jc w:val="right"/>
    </w:pPr>
    <w:rPr>
      <w:color w:val="000000" w:themeColor="text1"/>
      <w:sz w:val="24"/>
    </w:rPr>
  </w:style>
  <w:style w:type="paragraph" w:styleId="TOC1">
    <w:name w:val="toc 1"/>
    <w:basedOn w:val="Normal"/>
    <w:next w:val="Normal"/>
    <w:autoRedefine/>
    <w:uiPriority w:val="39"/>
    <w:rsid w:val="00F032B7"/>
    <w:pPr>
      <w:keepNext/>
      <w:keepLines/>
      <w:tabs>
        <w:tab w:val="right" w:leader="underscore" w:pos="9016"/>
      </w:tabs>
    </w:pPr>
    <w:rPr>
      <w:b/>
    </w:rPr>
  </w:style>
  <w:style w:type="numbering" w:customStyle="1" w:styleId="LFO14">
    <w:name w:val="LFO14"/>
    <w:basedOn w:val="NoList"/>
    <w:rsid w:val="00F032B7"/>
    <w:pPr>
      <w:numPr>
        <w:numId w:val="1"/>
      </w:numPr>
    </w:pPr>
  </w:style>
  <w:style w:type="character" w:customStyle="1" w:styleId="Heading2Char">
    <w:name w:val="Heading 2 Char"/>
    <w:basedOn w:val="DefaultParagraphFont"/>
    <w:link w:val="Heading2"/>
    <w:uiPriority w:val="9"/>
    <w:rsid w:val="00F46503"/>
    <w:rPr>
      <w:rFonts w:eastAsiaTheme="majorEastAsia" w:cstheme="majorBidi"/>
      <w:b/>
      <w:kern w:val="0"/>
      <w:sz w:val="32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F46503"/>
    <w:rPr>
      <w:rFonts w:eastAsiaTheme="majorEastAsia" w:cstheme="majorBidi"/>
      <w:b/>
      <w:kern w:val="0"/>
      <w:sz w:val="30"/>
      <w:szCs w:val="24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9B7"/>
    <w:pPr>
      <w:numPr>
        <w:ilvl w:val="1"/>
      </w:numPr>
      <w:spacing w:after="0"/>
      <w:ind w:left="720"/>
    </w:pPr>
    <w:rPr>
      <w:rFonts w:eastAsiaTheme="minorEastAsia" w:cstheme="minorBidi"/>
      <w:b/>
      <w:color w:val="000000" w:themeColor="text1"/>
      <w:spacing w:val="15"/>
      <w:sz w:val="28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F519B7"/>
    <w:rPr>
      <w:rFonts w:eastAsiaTheme="minorEastAsia"/>
      <w:b/>
      <w:color w:val="000000" w:themeColor="text1"/>
      <w:spacing w:val="15"/>
      <w:kern w:val="0"/>
      <w:sz w:val="28"/>
      <w14:ligatures w14:val="none"/>
    </w:rPr>
  </w:style>
  <w:style w:type="character" w:styleId="SubtleEmphasis">
    <w:name w:val="Subtle Emphasis"/>
    <w:basedOn w:val="DefaultParagraphFont"/>
    <w:uiPriority w:val="19"/>
    <w:rsid w:val="00DA59B1"/>
    <w:rPr>
      <w:rFonts w:ascii="Helvetica" w:hAnsi="Helvetica"/>
      <w:i/>
      <w:iCs/>
      <w:color w:val="404040" w:themeColor="text1" w:themeTint="BF"/>
      <w:sz w:val="26"/>
    </w:rPr>
  </w:style>
  <w:style w:type="character" w:styleId="Emphasis">
    <w:name w:val="Emphasis"/>
    <w:basedOn w:val="DefaultParagraphFont"/>
    <w:uiPriority w:val="20"/>
    <w:rsid w:val="00CD7358"/>
    <w:rPr>
      <w:rFonts w:ascii="Helvetica" w:hAnsi="Helvetica"/>
      <w:i w:val="0"/>
      <w:iCs/>
      <w:sz w:val="26"/>
    </w:rPr>
  </w:style>
  <w:style w:type="character" w:styleId="IntenseEmphasis">
    <w:name w:val="Intense Emphasis"/>
    <w:basedOn w:val="DefaultParagraphFont"/>
    <w:uiPriority w:val="21"/>
    <w:rsid w:val="00DA59B1"/>
    <w:rPr>
      <w:rFonts w:ascii="Helvetica" w:hAnsi="Helvetica"/>
      <w:i/>
      <w:iCs/>
      <w:color w:val="4472C4" w:themeColor="accent1"/>
      <w:sz w:val="26"/>
    </w:rPr>
  </w:style>
  <w:style w:type="character" w:styleId="Strong">
    <w:name w:val="Strong"/>
    <w:basedOn w:val="DefaultParagraphFont"/>
    <w:uiPriority w:val="22"/>
    <w:qFormat/>
    <w:rsid w:val="00DA59B1"/>
    <w:rPr>
      <w:rFonts w:ascii="Helvetica" w:hAnsi="Helvetica"/>
      <w:b/>
      <w:bCs/>
      <w:color w:val="auto"/>
      <w:sz w:val="26"/>
    </w:rPr>
  </w:style>
  <w:style w:type="paragraph" w:styleId="Quote">
    <w:name w:val="Quote"/>
    <w:basedOn w:val="Normal"/>
    <w:next w:val="Normal"/>
    <w:link w:val="QuoteChar"/>
    <w:uiPriority w:val="29"/>
    <w:rsid w:val="00DA59B1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9B1"/>
    <w:rPr>
      <w:rFonts w:ascii="Helvetica" w:eastAsia="Arial" w:hAnsi="Helvetica" w:cs="Times New Roman"/>
      <w:i/>
      <w:iCs/>
      <w:color w:val="404040" w:themeColor="text1" w:themeTint="BF"/>
      <w:kern w:val="0"/>
      <w:sz w:val="26"/>
      <w:szCs w:val="26"/>
      <w14:ligatures w14:val="non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7358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7358"/>
    <w:rPr>
      <w:rFonts w:ascii="Helvetica" w:eastAsia="Arial" w:hAnsi="Helvetica" w:cs="Times New Roman"/>
      <w:iCs/>
      <w:color w:val="4472C4" w:themeColor="accent1"/>
      <w:kern w:val="0"/>
      <w:sz w:val="26"/>
      <w:szCs w:val="26"/>
      <w14:ligatures w14:val="none"/>
    </w:rPr>
  </w:style>
  <w:style w:type="character" w:styleId="SubtleReference">
    <w:name w:val="Subtle Reference"/>
    <w:basedOn w:val="DefaultParagraphFont"/>
    <w:uiPriority w:val="31"/>
    <w:qFormat/>
    <w:rsid w:val="00DA59B1"/>
    <w:rPr>
      <w:rFonts w:ascii="Helvetica" w:hAnsi="Helvetica"/>
      <w:smallCaps/>
      <w:color w:val="5A5A5A" w:themeColor="text1" w:themeTint="A5"/>
      <w:sz w:val="26"/>
    </w:rPr>
  </w:style>
  <w:style w:type="character" w:styleId="IntenseReference">
    <w:name w:val="Intense Reference"/>
    <w:basedOn w:val="DefaultParagraphFont"/>
    <w:uiPriority w:val="32"/>
    <w:qFormat/>
    <w:rsid w:val="00DA59B1"/>
    <w:rPr>
      <w:rFonts w:ascii="Helvetica" w:hAnsi="Helvetica"/>
      <w:b/>
      <w:bCs/>
      <w:smallCaps/>
      <w:color w:val="4472C4" w:themeColor="accent1"/>
      <w:spacing w:val="5"/>
      <w:sz w:val="26"/>
    </w:rPr>
  </w:style>
  <w:style w:type="character" w:styleId="BookTitle">
    <w:name w:val="Book Title"/>
    <w:basedOn w:val="DefaultParagraphFont"/>
    <w:uiPriority w:val="33"/>
    <w:rsid w:val="00DA59B1"/>
    <w:rPr>
      <w:rFonts w:ascii="Helvetica" w:hAnsi="Helvetica"/>
      <w:b/>
      <w:bCs/>
      <w:i/>
      <w:iCs/>
      <w:spacing w:val="5"/>
      <w:sz w:val="26"/>
    </w:rPr>
  </w:style>
  <w:style w:type="paragraph" w:styleId="TOC2">
    <w:name w:val="toc 2"/>
    <w:basedOn w:val="Normal"/>
    <w:next w:val="Normal"/>
    <w:autoRedefine/>
    <w:uiPriority w:val="39"/>
    <w:unhideWhenUsed/>
    <w:rsid w:val="00955D7A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955D7A"/>
    <w:pPr>
      <w:spacing w:after="100"/>
      <w:ind w:left="520"/>
    </w:pPr>
  </w:style>
  <w:style w:type="paragraph" w:styleId="Caption">
    <w:name w:val="caption"/>
    <w:basedOn w:val="Normal"/>
    <w:next w:val="Normal"/>
    <w:uiPriority w:val="35"/>
    <w:unhideWhenUsed/>
    <w:qFormat/>
    <w:rsid w:val="00A617C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F46503"/>
    <w:pPr>
      <w:suppressAutoHyphens w:val="0"/>
      <w:autoSpaceDN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sz w:val="32"/>
      <w:szCs w:val="32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481F60"/>
    <w:rPr>
      <w:color w:val="605E5C"/>
      <w:shd w:val="clear" w:color="auto" w:fill="E1DFDD"/>
    </w:rPr>
  </w:style>
  <w:style w:type="table" w:styleId="PlainTable3">
    <w:name w:val="Plain Table 3"/>
    <w:basedOn w:val="TableNormal"/>
    <w:uiPriority w:val="43"/>
    <w:rsid w:val="0012648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12648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4C5B8B"/>
    <w:pPr>
      <w:suppressAutoHyphens w:val="0"/>
      <w:autoSpaceDN/>
      <w:spacing w:before="100" w:beforeAutospacing="1" w:after="100" w:afterAutospacing="1" w:line="240" w:lineRule="auto"/>
      <w:contextualSpacing w:val="0"/>
    </w:pPr>
    <w:rPr>
      <w:rFonts w:ascii="Times New Roman" w:eastAsia="Times New Roman" w:hAnsi="Times New Roman"/>
      <w:sz w:val="24"/>
      <w:szCs w:val="24"/>
      <w:lang w:val="en-US" w:eastAsia="zh-CN"/>
    </w:rPr>
  </w:style>
  <w:style w:type="character" w:styleId="FollowedHyperlink">
    <w:name w:val="FollowedHyperlink"/>
    <w:basedOn w:val="DefaultParagraphFont"/>
    <w:uiPriority w:val="99"/>
    <w:semiHidden/>
    <w:unhideWhenUsed/>
    <w:rsid w:val="0067551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29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6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0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18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11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8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3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22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20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73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1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3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67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db-fiddle.com/" TargetMode="Externa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onecompiler.com/postgresql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forms.office.com/e/53gKHszC1f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mrocha/OneDrive%20-%20Technological%20University%20Dublin/Modules%202023-24/Databases%201/Week%201%20-%20Introduction%20to%20Databases/Lab%201/Lab%201%20-%20Installing%20PostGre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F374BB96A3DE46B150CC6A9F517AE9" ma:contentTypeVersion="17" ma:contentTypeDescription="Create a new document." ma:contentTypeScope="" ma:versionID="8e55672a6cd35329aa98f13185405290">
  <xsd:schema xmlns:xsd="http://www.w3.org/2001/XMLSchema" xmlns:xs="http://www.w3.org/2001/XMLSchema" xmlns:p="http://schemas.microsoft.com/office/2006/metadata/properties" xmlns:ns2="5fa573f1-0388-4933-b06f-1f1a0fb87c89" xmlns:ns3="7fe8872b-6cbd-4bc2-a1b1-93bd9d636a9c" targetNamespace="http://schemas.microsoft.com/office/2006/metadata/properties" ma:root="true" ma:fieldsID="cdd13ec41790b5451f326938c99a02fb" ns2:_="" ns3:_="">
    <xsd:import namespace="5fa573f1-0388-4933-b06f-1f1a0fb87c89"/>
    <xsd:import namespace="7fe8872b-6cbd-4bc2-a1b1-93bd9d636a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a573f1-0388-4933-b06f-1f1a0fb87c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b168bf0-f213-4887-af2e-cac682fa240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e8872b-6cbd-4bc2-a1b1-93bd9d636a9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7b5aa41c-e4fb-41a8-90d6-833c8917b781}" ma:internalName="TaxCatchAll" ma:showField="CatchAllData" ma:web="7fe8872b-6cbd-4bc2-a1b1-93bd9d636a9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fe8872b-6cbd-4bc2-a1b1-93bd9d636a9c" xsi:nil="true"/>
    <lcf76f155ced4ddcb4097134ff3c332f xmlns="5fa573f1-0388-4933-b06f-1f1a0fb87c89">
      <Terms xmlns="http://schemas.microsoft.com/office/infopath/2007/PartnerControls"/>
    </lcf76f155ced4ddcb4097134ff3c332f>
    <SharedWithUsers xmlns="7fe8872b-6cbd-4bc2-a1b1-93bd9d636a9c">
      <UserInfo>
        <DisplayName>School of Computer Science-Staff-City Members</DisplayName>
        <AccountId>138</AccountId>
        <AccountType/>
      </UserInfo>
    </SharedWithUser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D5BA97-38EE-48CD-8A37-E095E760B74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fa573f1-0388-4933-b06f-1f1a0fb87c89"/>
    <ds:schemaRef ds:uri="7fe8872b-6cbd-4bc2-a1b1-93bd9d636a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A2B7733-D0C7-4084-A216-5E1E464F60A8}">
  <ds:schemaRefs>
    <ds:schemaRef ds:uri="http://schemas.microsoft.com/office/2006/metadata/properties"/>
    <ds:schemaRef ds:uri="http://schemas.microsoft.com/office/infopath/2007/PartnerControls"/>
    <ds:schemaRef ds:uri="7fe8872b-6cbd-4bc2-a1b1-93bd9d636a9c"/>
    <ds:schemaRef ds:uri="5fa573f1-0388-4933-b06f-1f1a0fb87c89"/>
  </ds:schemaRefs>
</ds:datastoreItem>
</file>

<file path=customXml/itemProps3.xml><?xml version="1.0" encoding="utf-8"?>
<ds:datastoreItem xmlns:ds="http://schemas.openxmlformats.org/officeDocument/2006/customXml" ds:itemID="{4E93A54F-FF9C-401A-BACA-52E7EB71ADB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888E72C-709A-2143-AED4-1A49BC30B5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 1 - Installing PostGres.dotx</Template>
  <TotalTime>9</TotalTime>
  <Pages>2</Pages>
  <Words>203</Words>
  <Characters>1161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 Rocha</dc:creator>
  <cp:keywords/>
  <dc:description/>
  <cp:lastModifiedBy>Mariana Rocha</cp:lastModifiedBy>
  <cp:revision>6</cp:revision>
  <dcterms:created xsi:type="dcterms:W3CDTF">2025-09-24T12:18:00Z</dcterms:created>
  <dcterms:modified xsi:type="dcterms:W3CDTF">2025-09-24T12:57:00Z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0x01010060F374BB96A3DE46B150CC6A9F517AE9</vt:lpwstr>
  </property>
  <property fmtid="{D5CDD505-2E9C-101B-9397-08002B2CF9AE}" pid="3" name="MediaServiceImageTags">
    <vt:lpwstr/>
  </property>
</Properties>
</file>