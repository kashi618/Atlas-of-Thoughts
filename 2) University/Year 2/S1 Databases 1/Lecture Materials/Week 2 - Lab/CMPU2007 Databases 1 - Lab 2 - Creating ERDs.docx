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361523" w:rsidR="00100D70" w:rsidP="00473D31" w:rsidRDefault="00153104" w14:paraId="1A97254B" w14:textId="74F10DD8">
      <w:pPr>
        <w:pStyle w:val="Title"/>
        <w:spacing w:line="276" w:lineRule="auto"/>
        <w:rPr>
          <w:sz w:val="52"/>
          <w:szCs w:val="52"/>
        </w:rPr>
      </w:pPr>
      <w:bookmarkStart w:name="_Hlk21463299" w:id="0"/>
      <w:r>
        <w:rPr>
          <w:sz w:val="52"/>
          <w:szCs w:val="52"/>
        </w:rPr>
        <w:t>Creating Entity Relationship Diagrams (ERDs)</w:t>
      </w:r>
    </w:p>
    <w:sdt>
      <w:sdtPr>
        <w:rPr>
          <w:rFonts w:ascii="Helvetica" w:hAnsi="Helvetica" w:eastAsia="Arial" w:cs="Times New Roman"/>
          <w:sz w:val="26"/>
          <w:szCs w:val="26"/>
          <w:lang w:val="en-GB"/>
        </w:rPr>
        <w:id w:val="-1886944306"/>
        <w:docPartObj>
          <w:docPartGallery w:val="Table of Contents"/>
          <w:docPartUnique/>
        </w:docPartObj>
      </w:sdtPr>
      <w:sdtEndPr>
        <w:rPr>
          <w:rFonts w:ascii="Calibri" w:hAnsi="Calibri" w:eastAsia="Arial" w:cs="Times New Roman" w:asciiTheme="minorAscii" w:hAnsiTheme="minorAscii"/>
          <w:b w:val="1"/>
          <w:bCs w:val="1"/>
          <w:noProof/>
          <w:sz w:val="26"/>
          <w:szCs w:val="26"/>
          <w:lang w:val="en-GB"/>
        </w:rPr>
      </w:sdtEndPr>
      <w:sdtContent>
        <w:p w:rsidR="00FC4CA4" w:rsidP="00473D31" w:rsidRDefault="00FC4CA4" w14:paraId="337E6CBD" w14:textId="77777777">
          <w:pPr>
            <w:pStyle w:val="TOCHeading"/>
            <w:spacing w:line="276" w:lineRule="auto"/>
            <w:jc w:val="left"/>
          </w:pPr>
          <w:r>
            <w:t>Table of Contents</w:t>
          </w:r>
        </w:p>
        <w:p w:rsidR="00473D31" w:rsidP="00473D31" w:rsidRDefault="00FC4CA4" w14:paraId="2A6E76DF" w14:textId="1D22E8DD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7800989">
            <w:r w:rsidRPr="00571BF7" w:rsidR="00473D31">
              <w:rPr>
                <w:rStyle w:val="Hyperlink"/>
                <w:noProof/>
              </w:rPr>
              <w:t>What is this assignment about?</w:t>
            </w:r>
            <w:r w:rsidR="00473D31">
              <w:rPr>
                <w:noProof/>
                <w:webHidden/>
              </w:rPr>
              <w:tab/>
            </w:r>
            <w:r w:rsidR="00473D31">
              <w:rPr>
                <w:noProof/>
                <w:webHidden/>
              </w:rPr>
              <w:fldChar w:fldCharType="begin"/>
            </w:r>
            <w:r w:rsidR="00473D31">
              <w:rPr>
                <w:noProof/>
                <w:webHidden/>
              </w:rPr>
              <w:instrText xml:space="preserve"> PAGEREF _Toc207800989 \h </w:instrText>
            </w:r>
            <w:r w:rsidR="00473D31">
              <w:rPr>
                <w:noProof/>
                <w:webHidden/>
              </w:rPr>
            </w:r>
            <w:r w:rsidR="00473D31">
              <w:rPr>
                <w:noProof/>
                <w:webHidden/>
              </w:rPr>
              <w:fldChar w:fldCharType="separate"/>
            </w:r>
            <w:r w:rsidR="00473D31">
              <w:rPr>
                <w:noProof/>
                <w:webHidden/>
              </w:rPr>
              <w:t>2</w:t>
            </w:r>
            <w:r w:rsidR="00473D31">
              <w:rPr>
                <w:noProof/>
                <w:webHidden/>
              </w:rPr>
              <w:fldChar w:fldCharType="end"/>
            </w:r>
          </w:hyperlink>
        </w:p>
        <w:p w:rsidR="00473D31" w:rsidP="00473D31" w:rsidRDefault="00473D31" w14:paraId="6AD30FAB" w14:textId="55D432D5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history="1" w:anchor="_Toc207800990">
            <w:r w:rsidRPr="00571BF7">
              <w:rPr>
                <w:rStyle w:val="Hyperlink"/>
                <w:noProof/>
              </w:rPr>
              <w:t>Forward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D31" w:rsidP="00473D31" w:rsidRDefault="00473D31" w14:paraId="3E0CF7FA" w14:textId="74322BAB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history="1" w:anchor="_Toc207800991">
            <w:r w:rsidRPr="00571BF7">
              <w:rPr>
                <w:rStyle w:val="Hyperlink"/>
                <w:noProof/>
              </w:rPr>
              <w:t>Reverse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D31" w:rsidP="00473D31" w:rsidRDefault="00473D31" w14:paraId="1291F82E" w14:textId="3A6854F4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history="1" w:anchor="_Toc207800992">
            <w:r w:rsidRPr="00571BF7">
              <w:rPr>
                <w:rStyle w:val="Hyperlink"/>
                <w:noProof/>
              </w:rPr>
              <w:t>Submitting and Demonstrating your assignment: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4CA4" w:rsidP="00473D31" w:rsidRDefault="00FC4CA4" w14:paraId="67C08FBA" w14:textId="67EDD76E">
          <w:pPr>
            <w:spacing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B1302B" w:rsidP="00473D31" w:rsidRDefault="00B1302B" w14:paraId="6156B4BA" w14:textId="77777777">
      <w:pPr>
        <w:spacing w:line="276" w:lineRule="auto"/>
        <w:rPr>
          <w:b/>
        </w:rPr>
      </w:pPr>
      <w:r>
        <w:rPr>
          <w:b/>
        </w:rPr>
        <w:br w:type="page"/>
      </w:r>
      <w:bookmarkStart w:name="_GoBack" w:id="1"/>
      <w:bookmarkEnd w:id="1"/>
    </w:p>
    <w:p w:rsidRPr="004629F8" w:rsidR="000C61A1" w:rsidP="00473D31" w:rsidRDefault="000C61A1" w14:paraId="56601B76" w14:textId="77777777">
      <w:pPr>
        <w:pStyle w:val="Heading2"/>
        <w:spacing w:line="276" w:lineRule="auto"/>
      </w:pPr>
      <w:bookmarkStart w:name="_Toc207800989" w:id="2"/>
      <w:r>
        <w:lastRenderedPageBreak/>
        <w:t>What is this assignment about?</w:t>
      </w:r>
      <w:bookmarkEnd w:id="2"/>
    </w:p>
    <w:p w:rsidR="00B46829" w:rsidP="00473D31" w:rsidRDefault="00413D09" w14:paraId="396393FC" w14:textId="595D29C0">
      <w:pPr>
        <w:spacing w:line="276" w:lineRule="auto"/>
      </w:pPr>
      <w:r>
        <w:t>We</w:t>
      </w:r>
      <w:r w:rsidR="00153104">
        <w:t xml:space="preserve"> discussed how important it is to draw ERDs for database planning. These ERDs can be designed using two modes:</w:t>
      </w:r>
    </w:p>
    <w:p w:rsidR="00153104" w:rsidP="00473D31" w:rsidRDefault="00153104" w14:paraId="79145573" w14:textId="587765DC">
      <w:pPr>
        <w:pStyle w:val="ListParagraph"/>
        <w:numPr>
          <w:ilvl w:val="0"/>
          <w:numId w:val="17"/>
        </w:numPr>
        <w:spacing w:line="276" w:lineRule="auto"/>
      </w:pPr>
      <w:r>
        <w:t>Forward Engineering</w:t>
      </w:r>
    </w:p>
    <w:p w:rsidR="00153104" w:rsidP="00473D31" w:rsidRDefault="00153104" w14:paraId="778B8E12" w14:textId="092BE945">
      <w:pPr>
        <w:pStyle w:val="ListParagraph"/>
        <w:numPr>
          <w:ilvl w:val="0"/>
          <w:numId w:val="17"/>
        </w:numPr>
        <w:spacing w:line="276" w:lineRule="auto"/>
      </w:pPr>
      <w:r>
        <w:t>Reverse engineering</w:t>
      </w:r>
    </w:p>
    <w:p w:rsidR="002E75B2" w:rsidP="00473D31" w:rsidRDefault="00153104" w14:paraId="4B35552E" w14:textId="24261FDF">
      <w:pPr>
        <w:spacing w:line="276" w:lineRule="auto"/>
      </w:pPr>
      <w:r>
        <w:t xml:space="preserve">This lab requires you to use both modes to generate ERDs for </w:t>
      </w:r>
      <w:r w:rsidR="002E75B2">
        <w:t>a</w:t>
      </w:r>
      <w:r w:rsidR="002E75B2">
        <w:t xml:space="preserve"> </w:t>
      </w:r>
      <w:r w:rsidR="002E75B2">
        <w:t>f</w:t>
      </w:r>
      <w:r w:rsidR="002E75B2">
        <w:t xml:space="preserve">ood </w:t>
      </w:r>
      <w:r w:rsidR="002E75B2">
        <w:t>d</w:t>
      </w:r>
      <w:r w:rsidR="002E75B2">
        <w:t xml:space="preserve">elivery </w:t>
      </w:r>
      <w:r w:rsidR="002E75B2">
        <w:t>a</w:t>
      </w:r>
      <w:r w:rsidR="002E75B2">
        <w:t>pp (like Deliveroo/</w:t>
      </w:r>
      <w:proofErr w:type="spellStart"/>
      <w:r w:rsidR="002E75B2">
        <w:t>JustEat</w:t>
      </w:r>
      <w:proofErr w:type="spellEnd"/>
      <w:r w:rsidR="002E75B2">
        <w:t>)</w:t>
      </w:r>
      <w:r w:rsidR="002E75B2">
        <w:t>. The ERD should include:</w:t>
      </w:r>
    </w:p>
    <w:p w:rsidRPr="00473D31" w:rsidR="002E75B2" w:rsidP="00473D31" w:rsidRDefault="002E75B2" w14:paraId="3611A22E" w14:textId="36819A02">
      <w:pPr>
        <w:spacing w:line="276" w:lineRule="auto"/>
        <w:rPr>
          <w:u w:val="single"/>
        </w:rPr>
      </w:pPr>
      <w:r w:rsidRPr="00473D31">
        <w:rPr>
          <w:u w:val="single"/>
        </w:rPr>
        <w:t>Entities:</w:t>
      </w:r>
    </w:p>
    <w:p w:rsidR="002E75B2" w:rsidP="20EBD3A2" w:rsidRDefault="002E75B2" w14:paraId="3710BE18" w14:textId="0F85E234">
      <w:pPr>
        <w:pStyle w:val="ListParagraph"/>
        <w:spacing w:line="276" w:lineRule="auto"/>
        <w:rPr/>
      </w:pPr>
      <w:r w:rsidR="002E75B2">
        <w:rPr/>
        <w:t>Customer (</w:t>
      </w:r>
      <w:r w:rsidRPr="20EBD3A2" w:rsidR="002E75B2">
        <w:rPr>
          <w:b w:val="1"/>
          <w:bCs w:val="1"/>
        </w:rPr>
        <w:t>CustomerID</w:t>
      </w:r>
      <w:r w:rsidR="002E75B2">
        <w:rPr/>
        <w:t xml:space="preserve">, </w:t>
      </w:r>
      <w:r w:rsidR="0196581D">
        <w:rPr/>
        <w:t>Customer</w:t>
      </w:r>
      <w:r w:rsidR="0196581D">
        <w:rPr/>
        <w:t>N</w:t>
      </w:r>
      <w:r w:rsidR="002E75B2">
        <w:rPr/>
        <w:t>ame</w:t>
      </w:r>
      <w:r w:rsidR="002E75B2">
        <w:rPr/>
        <w:t>, Address, Phone)</w:t>
      </w:r>
    </w:p>
    <w:p w:rsidR="002E75B2" w:rsidP="20EBD3A2" w:rsidRDefault="002E75B2" w14:paraId="37BB626E" w14:textId="4BAB3F47">
      <w:pPr>
        <w:pStyle w:val="ListParagraph"/>
        <w:spacing w:line="276" w:lineRule="auto"/>
        <w:rPr>
          <w:lang w:val="en-US"/>
        </w:rPr>
      </w:pPr>
      <w:r w:rsidRPr="20EBD3A2" w:rsidR="002E75B2">
        <w:rPr>
          <w:lang w:val="en-US"/>
        </w:rPr>
        <w:t>Restaurant (</w:t>
      </w:r>
      <w:r w:rsidRPr="20EBD3A2" w:rsidR="002E75B2">
        <w:rPr>
          <w:b w:val="1"/>
          <w:bCs w:val="1"/>
          <w:lang w:val="en-US"/>
        </w:rPr>
        <w:t>RestaurantID</w:t>
      </w:r>
      <w:r w:rsidRPr="20EBD3A2" w:rsidR="002E75B2">
        <w:rPr>
          <w:lang w:val="en-US"/>
        </w:rPr>
        <w:t xml:space="preserve">, </w:t>
      </w:r>
      <w:r w:rsidRPr="20EBD3A2" w:rsidR="225B627A">
        <w:rPr>
          <w:lang w:val="en-US"/>
        </w:rPr>
        <w:t>Restaurant</w:t>
      </w:r>
      <w:r w:rsidRPr="20EBD3A2" w:rsidR="002E75B2">
        <w:rPr>
          <w:lang w:val="en-US"/>
        </w:rPr>
        <w:t>Name</w:t>
      </w:r>
      <w:r w:rsidRPr="20EBD3A2" w:rsidR="002E75B2">
        <w:rPr>
          <w:lang w:val="en-US"/>
        </w:rPr>
        <w:t>, Cuisine, Location)</w:t>
      </w:r>
    </w:p>
    <w:p w:rsidR="002E75B2" w:rsidP="20EBD3A2" w:rsidRDefault="002E75B2" w14:paraId="044D9B48" w14:textId="387C8B35">
      <w:pPr>
        <w:pStyle w:val="ListParagraph"/>
        <w:spacing w:line="276" w:lineRule="auto"/>
        <w:rPr/>
      </w:pPr>
      <w:r w:rsidR="002E75B2">
        <w:rPr/>
        <w:t>MenuItem</w:t>
      </w:r>
      <w:r w:rsidR="002E75B2">
        <w:rPr/>
        <w:t xml:space="preserve"> (</w:t>
      </w:r>
      <w:r w:rsidRPr="20EBD3A2" w:rsidR="002E75B2">
        <w:rPr>
          <w:b w:val="1"/>
          <w:bCs w:val="1"/>
        </w:rPr>
        <w:t>ItemID</w:t>
      </w:r>
      <w:r w:rsidR="002E75B2">
        <w:rPr/>
        <w:t xml:space="preserve">, </w:t>
      </w:r>
      <w:r w:rsidR="7322DD88">
        <w:rPr/>
        <w:t>RestauranteID</w:t>
      </w:r>
      <w:r w:rsidR="7322DD88">
        <w:rPr/>
        <w:t xml:space="preserve">, </w:t>
      </w:r>
      <w:r w:rsidR="7322DD88">
        <w:rPr/>
        <w:t>Item</w:t>
      </w:r>
      <w:r w:rsidR="1C7B36A0">
        <w:rPr/>
        <w:t>N</w:t>
      </w:r>
      <w:r w:rsidR="002E75B2">
        <w:rPr/>
        <w:t>ame</w:t>
      </w:r>
      <w:r w:rsidR="002E75B2">
        <w:rPr/>
        <w:t>, Price, Category)</w:t>
      </w:r>
    </w:p>
    <w:p w:rsidR="002E75B2" w:rsidP="20EBD3A2" w:rsidRDefault="002E75B2" w14:paraId="40B3135C" w14:textId="1EE1BA72">
      <w:pPr>
        <w:pStyle w:val="ListParagraph"/>
        <w:spacing w:line="276" w:lineRule="auto"/>
        <w:rPr/>
      </w:pPr>
      <w:r w:rsidR="002E75B2">
        <w:rPr/>
        <w:t>Order (</w:t>
      </w:r>
      <w:r w:rsidRPr="20EBD3A2" w:rsidR="002E75B2">
        <w:rPr>
          <w:b w:val="1"/>
          <w:bCs w:val="1"/>
        </w:rPr>
        <w:t>OrderID</w:t>
      </w:r>
      <w:r w:rsidR="002E75B2">
        <w:rPr/>
        <w:t>,</w:t>
      </w:r>
      <w:r w:rsidR="0C378CB7">
        <w:rPr/>
        <w:t xml:space="preserve"> </w:t>
      </w:r>
      <w:r w:rsidR="0C378CB7">
        <w:rPr>
          <w:b w:val="0"/>
          <w:bCs w:val="0"/>
        </w:rPr>
        <w:t>CustomerID</w:t>
      </w:r>
      <w:r w:rsidR="28A0F1D2">
        <w:rPr/>
        <w:t>,</w:t>
      </w:r>
      <w:r w:rsidR="002E75B2">
        <w:rPr/>
        <w:t xml:space="preserve"> Date, </w:t>
      </w:r>
      <w:r w:rsidR="002E75B2">
        <w:rPr/>
        <w:t>TotalAmount</w:t>
      </w:r>
      <w:r w:rsidR="002E75B2">
        <w:rPr/>
        <w:t>)</w:t>
      </w:r>
    </w:p>
    <w:p w:rsidR="52C2C1F1" w:rsidP="20EBD3A2" w:rsidRDefault="52C2C1F1" w14:paraId="7559746B" w14:textId="1A75DF6A">
      <w:pPr>
        <w:pStyle w:val="ListParagraph"/>
        <w:spacing w:line="276" w:lineRule="auto"/>
        <w:rPr/>
      </w:pPr>
      <w:r w:rsidR="52C2C1F1">
        <w:rPr/>
        <w:t>OrderItem</w:t>
      </w:r>
      <w:r w:rsidR="685E04E8">
        <w:rPr/>
        <w:t xml:space="preserve"> (</w:t>
      </w:r>
      <w:r w:rsidRPr="20EBD3A2" w:rsidR="685E04E8">
        <w:rPr>
          <w:b w:val="1"/>
          <w:bCs w:val="1"/>
        </w:rPr>
        <w:t>OrderID</w:t>
      </w:r>
      <w:r w:rsidR="685E04E8">
        <w:rPr/>
        <w:t xml:space="preserve">, </w:t>
      </w:r>
      <w:r w:rsidRPr="20EBD3A2" w:rsidR="685E04E8">
        <w:rPr>
          <w:b w:val="1"/>
          <w:bCs w:val="1"/>
        </w:rPr>
        <w:t>ItemID</w:t>
      </w:r>
      <w:r w:rsidR="685E04E8">
        <w:rPr/>
        <w:t>, Quantity)</w:t>
      </w:r>
    </w:p>
    <w:p w:rsidRPr="00473D31" w:rsidR="002E75B2" w:rsidP="00473D31" w:rsidRDefault="002E75B2" w14:paraId="16B69C98" w14:textId="0EFF3478">
      <w:pPr>
        <w:spacing w:line="276" w:lineRule="auto"/>
        <w:rPr>
          <w:u w:val="single"/>
        </w:rPr>
      </w:pPr>
      <w:r w:rsidRPr="00473D31">
        <w:rPr>
          <w:u w:val="single"/>
        </w:rPr>
        <w:t>Relationships:</w:t>
      </w:r>
    </w:p>
    <w:p w:rsidR="002E75B2" w:rsidP="20EBD3A2" w:rsidRDefault="002E75B2" w14:paraId="4496B924" w14:textId="500A3B6C">
      <w:pPr>
        <w:pStyle w:val="ListParagraph"/>
        <w:spacing w:line="276" w:lineRule="auto"/>
        <w:rPr/>
      </w:pPr>
      <w:r w:rsidR="0B877FC6">
        <w:rPr/>
        <w:t xml:space="preserve">One </w:t>
      </w:r>
      <w:r w:rsidRPr="20EBD3A2" w:rsidR="0B877FC6">
        <w:rPr>
          <w:b w:val="1"/>
          <w:bCs w:val="1"/>
        </w:rPr>
        <w:t>c</w:t>
      </w:r>
      <w:r w:rsidRPr="20EBD3A2" w:rsidR="002E75B2">
        <w:rPr>
          <w:b w:val="1"/>
          <w:bCs w:val="1"/>
        </w:rPr>
        <w:t>ustomer</w:t>
      </w:r>
      <w:r w:rsidR="002E75B2">
        <w:rPr/>
        <w:t xml:space="preserve"> </w:t>
      </w:r>
      <w:r w:rsidR="002E75B2">
        <w:rPr/>
        <w:t>places</w:t>
      </w:r>
      <w:r w:rsidR="002E75B2">
        <w:rPr/>
        <w:t xml:space="preserve"> </w:t>
      </w:r>
      <w:r w:rsidR="3B78D0CE">
        <w:rPr/>
        <w:t xml:space="preserve">multiple </w:t>
      </w:r>
      <w:r w:rsidRPr="20EBD3A2" w:rsidR="3B78D0CE">
        <w:rPr>
          <w:b w:val="1"/>
          <w:bCs w:val="1"/>
        </w:rPr>
        <w:t>o</w:t>
      </w:r>
      <w:r w:rsidRPr="20EBD3A2" w:rsidR="002E75B2">
        <w:rPr>
          <w:b w:val="1"/>
          <w:bCs w:val="1"/>
        </w:rPr>
        <w:t>rder</w:t>
      </w:r>
      <w:r w:rsidRPr="20EBD3A2" w:rsidR="4CD54F52">
        <w:rPr>
          <w:b w:val="1"/>
          <w:bCs w:val="1"/>
        </w:rPr>
        <w:t>s</w:t>
      </w:r>
      <w:r w:rsidR="002E75B2">
        <w:rPr/>
        <w:t xml:space="preserve"> (</w:t>
      </w:r>
      <w:r w:rsidR="002E75B2">
        <w:rPr/>
        <w:t>1:N</w:t>
      </w:r>
      <w:r w:rsidR="002E75B2">
        <w:rPr/>
        <w:t>)</w:t>
      </w:r>
    </w:p>
    <w:p w:rsidR="009714C2" w:rsidP="20EBD3A2" w:rsidRDefault="009714C2" w14:paraId="5C834698" w14:textId="067AEC3A">
      <w:pPr>
        <w:pStyle w:val="ListParagraph"/>
        <w:spacing w:line="276" w:lineRule="auto"/>
        <w:rPr/>
      </w:pPr>
      <w:r w:rsidR="009714C2">
        <w:rPr/>
        <w:t xml:space="preserve">A </w:t>
      </w:r>
      <w:r w:rsidRPr="20EBD3A2" w:rsidR="009714C2">
        <w:rPr>
          <w:b w:val="1"/>
          <w:bCs w:val="1"/>
        </w:rPr>
        <w:t>restaurant</w:t>
      </w:r>
      <w:r w:rsidR="009714C2">
        <w:rPr/>
        <w:t xml:space="preserve"> gets multiple </w:t>
      </w:r>
      <w:r w:rsidRPr="20EBD3A2" w:rsidR="009714C2">
        <w:rPr>
          <w:b w:val="1"/>
          <w:bCs w:val="1"/>
        </w:rPr>
        <w:t>orders</w:t>
      </w:r>
      <w:r w:rsidR="58000234">
        <w:rPr/>
        <w:t xml:space="preserve"> (</w:t>
      </w:r>
      <w:r w:rsidR="58000234">
        <w:rPr/>
        <w:t>1:N</w:t>
      </w:r>
      <w:r w:rsidR="58000234">
        <w:rPr/>
        <w:t>)</w:t>
      </w:r>
    </w:p>
    <w:p w:rsidR="58000234" w:rsidP="20EBD3A2" w:rsidRDefault="58000234" w14:paraId="55C935C5" w14:textId="16E2D0A1">
      <w:pPr>
        <w:pStyle w:val="ListParagraph"/>
        <w:spacing w:line="276" w:lineRule="auto"/>
        <w:rPr>
          <w:b w:val="0"/>
          <w:bCs w:val="0"/>
        </w:rPr>
      </w:pPr>
      <w:r w:rsidR="58000234">
        <w:rPr/>
        <w:t xml:space="preserve">A </w:t>
      </w:r>
      <w:r w:rsidRPr="20EBD3A2" w:rsidR="58000234">
        <w:rPr>
          <w:b w:val="1"/>
          <w:bCs w:val="1"/>
        </w:rPr>
        <w:t>restaurant</w:t>
      </w:r>
      <w:r w:rsidRPr="20EBD3A2" w:rsidR="413DA1D6">
        <w:rPr>
          <w:b w:val="1"/>
          <w:bCs w:val="1"/>
        </w:rPr>
        <w:t xml:space="preserve"> </w:t>
      </w:r>
      <w:r w:rsidR="413DA1D6">
        <w:rPr>
          <w:b w:val="0"/>
          <w:bCs w:val="0"/>
        </w:rPr>
        <w:t xml:space="preserve">offers multiple </w:t>
      </w:r>
      <w:r w:rsidRPr="20EBD3A2" w:rsidR="413DA1D6">
        <w:rPr>
          <w:b w:val="1"/>
          <w:bCs w:val="1"/>
        </w:rPr>
        <w:t xml:space="preserve">menu items </w:t>
      </w:r>
      <w:r w:rsidR="413DA1D6">
        <w:rPr>
          <w:b w:val="0"/>
          <w:bCs w:val="0"/>
        </w:rPr>
        <w:t>(1:N)</w:t>
      </w:r>
    </w:p>
    <w:p w:rsidR="002E75B2" w:rsidP="20EBD3A2" w:rsidRDefault="002E75B2" w14:paraId="4BC8E8E0" w14:textId="7ECF01B7">
      <w:pPr>
        <w:pStyle w:val="ListParagraph"/>
        <w:spacing w:line="276" w:lineRule="auto"/>
        <w:rPr/>
      </w:pPr>
      <w:r w:rsidR="002E75B2">
        <w:rPr/>
        <w:t xml:space="preserve">Order </w:t>
      </w:r>
      <w:r w:rsidR="002E75B2">
        <w:rPr/>
        <w:t>contains</w:t>
      </w:r>
      <w:r w:rsidR="002E75B2">
        <w:rPr/>
        <w:t xml:space="preserve"> </w:t>
      </w:r>
      <w:r w:rsidR="311A77A7">
        <w:rPr/>
        <w:t>order items</w:t>
      </w:r>
      <w:r w:rsidR="002E75B2">
        <w:rPr/>
        <w:t xml:space="preserve"> (</w:t>
      </w:r>
      <w:r w:rsidR="4F008D91">
        <w:rPr/>
        <w:t>1</w:t>
      </w:r>
      <w:r w:rsidR="002E75B2">
        <w:rPr/>
        <w:t>:N</w:t>
      </w:r>
      <w:r w:rsidR="002E75B2">
        <w:rPr/>
        <w:t>)</w:t>
      </w:r>
    </w:p>
    <w:p w:rsidR="002E75B2" w:rsidP="20EBD3A2" w:rsidRDefault="002E75B2" w14:paraId="780F9460" w14:textId="46CB1877">
      <w:pPr>
        <w:pStyle w:val="ListParagraph"/>
        <w:spacing w:line="276" w:lineRule="auto"/>
        <w:rPr/>
      </w:pPr>
      <w:r w:rsidR="4B887D2C">
        <w:rPr/>
        <w:t xml:space="preserve">One </w:t>
      </w:r>
      <w:r w:rsidRPr="20EBD3A2" w:rsidR="4B887D2C">
        <w:rPr>
          <w:b w:val="1"/>
          <w:bCs w:val="1"/>
        </w:rPr>
        <w:t>menu item</w:t>
      </w:r>
      <w:r w:rsidR="4B887D2C">
        <w:rPr/>
        <w:t xml:space="preserve"> is present in multiple </w:t>
      </w:r>
      <w:r w:rsidRPr="20EBD3A2" w:rsidR="4B887D2C">
        <w:rPr>
          <w:b w:val="1"/>
          <w:bCs w:val="1"/>
        </w:rPr>
        <w:t>order items</w:t>
      </w:r>
      <w:r w:rsidR="002E75B2">
        <w:rPr/>
        <w:t xml:space="preserve"> (</w:t>
      </w:r>
      <w:r w:rsidR="002E75B2">
        <w:rPr/>
        <w:t>1:N</w:t>
      </w:r>
      <w:r w:rsidR="002E75B2">
        <w:rPr/>
        <w:t>)</w:t>
      </w:r>
    </w:p>
    <w:p w:rsidR="00153104" w:rsidP="00473D31" w:rsidRDefault="00D14F8B" w14:paraId="74A0BCA7" w14:textId="22D0E778">
      <w:pPr>
        <w:spacing w:line="276" w:lineRule="auto"/>
      </w:pPr>
      <w:r>
        <w:t xml:space="preserve">You </w:t>
      </w:r>
      <w:r w:rsidR="002E75B2">
        <w:t>must submit:</w:t>
      </w:r>
    </w:p>
    <w:p w:rsidR="002E75B2" w:rsidP="00473D31" w:rsidRDefault="002E75B2" w14:paraId="6EB67F94" w14:textId="77777777">
      <w:pPr>
        <w:pStyle w:val="ListParagraph"/>
        <w:numPr>
          <w:ilvl w:val="0"/>
          <w:numId w:val="20"/>
        </w:numPr>
        <w:spacing w:line="276" w:lineRule="auto"/>
      </w:pPr>
      <w:r>
        <w:t>The ERD generated by Forward Engineering</w:t>
      </w:r>
    </w:p>
    <w:p w:rsidR="002E75B2" w:rsidP="00473D31" w:rsidRDefault="002E75B2" w14:paraId="6A4931DF" w14:textId="77777777">
      <w:pPr>
        <w:pStyle w:val="ListParagraph"/>
        <w:numPr>
          <w:ilvl w:val="0"/>
          <w:numId w:val="20"/>
        </w:numPr>
        <w:spacing w:line="276" w:lineRule="auto"/>
      </w:pPr>
      <w:r>
        <w:t>The ERD generated by Reverse Engineering</w:t>
      </w:r>
    </w:p>
    <w:p w:rsidR="00955980" w:rsidP="00473D31" w:rsidRDefault="002E75B2" w14:paraId="650978E7" w14:textId="790091D3">
      <w:pPr>
        <w:pStyle w:val="ListParagraph"/>
        <w:numPr>
          <w:ilvl w:val="0"/>
          <w:numId w:val="20"/>
        </w:numPr>
        <w:spacing w:line="276" w:lineRule="auto"/>
      </w:pPr>
      <w:r>
        <w:t>The SQL generated from the ERD diagram</w:t>
      </w:r>
    </w:p>
    <w:p w:rsidR="002E75B2" w:rsidP="00473D31" w:rsidRDefault="002E75B2" w14:paraId="25E7573F" w14:textId="77777777">
      <w:pPr>
        <w:pStyle w:val="ListParagraph"/>
        <w:numPr>
          <w:ilvl w:val="0"/>
          <w:numId w:val="0"/>
        </w:numPr>
        <w:spacing w:line="276" w:lineRule="auto"/>
        <w:ind w:left="720"/>
      </w:pPr>
    </w:p>
    <w:p w:rsidR="00B46829" w:rsidP="00473D31" w:rsidRDefault="00153104" w14:paraId="28EAB37E" w14:textId="64C71DBE">
      <w:pPr>
        <w:pStyle w:val="Heading2"/>
        <w:spacing w:line="276" w:lineRule="auto"/>
      </w:pPr>
      <w:bookmarkStart w:name="_Toc207800990" w:id="3"/>
      <w:r>
        <w:t>Forward Engineering</w:t>
      </w:r>
      <w:bookmarkEnd w:id="3"/>
    </w:p>
    <w:p w:rsidR="00EF41EC" w:rsidP="00473D31" w:rsidRDefault="00EF41EC" w14:paraId="30EF6A6D" w14:textId="621F1A6B">
      <w:pPr>
        <w:spacing w:line="276" w:lineRule="auto"/>
        <w:rPr>
          <w:lang w:val="en-US"/>
        </w:rPr>
      </w:pPr>
      <w:r>
        <w:rPr>
          <w:lang w:val="en-US"/>
        </w:rPr>
        <w:t xml:space="preserve">Forward Engineering is the </w:t>
      </w:r>
      <w:r w:rsidRPr="00EF41EC">
        <w:rPr>
          <w:lang w:val="en-US"/>
        </w:rPr>
        <w:t>process of designing a database from scratch</w:t>
      </w:r>
      <w:r>
        <w:rPr>
          <w:lang w:val="en-US"/>
        </w:rPr>
        <w:t xml:space="preserve">. </w:t>
      </w:r>
    </w:p>
    <w:p w:rsidR="00485E3D" w:rsidP="00473D31" w:rsidRDefault="00EF41EC" w14:paraId="0FB3AB89" w14:textId="5453E875">
      <w:pPr>
        <w:spacing w:line="276" w:lineRule="auto"/>
      </w:pPr>
      <w:r>
        <w:rPr>
          <w:lang w:val="en-US"/>
        </w:rPr>
        <w:t xml:space="preserve">Create an ERD using forward engineering using the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software. </w:t>
      </w:r>
      <w:r w:rsidR="00153104">
        <w:t xml:space="preserve">This software </w:t>
      </w:r>
      <w:r>
        <w:t>can</w:t>
      </w:r>
      <w:r w:rsidR="00153104">
        <w:t xml:space="preserve"> be downloaded for free at the following link:</w:t>
      </w:r>
    </w:p>
    <w:p w:rsidR="00153104" w:rsidP="00473D31" w:rsidRDefault="00473D31" w14:paraId="29B143B5" w14:textId="5649D1EC">
      <w:pPr>
        <w:spacing w:line="276" w:lineRule="auto"/>
      </w:pPr>
      <w:hyperlink w:history="1" r:id="rId11">
        <w:r w:rsidRPr="00993792" w:rsidR="00153104">
          <w:rPr>
            <w:rStyle w:val="Hyperlink"/>
          </w:rPr>
          <w:t>https://www.pgadmin.org/docs/pgadmin4/development/erd_tool.html</w:t>
        </w:r>
      </w:hyperlink>
    </w:p>
    <w:p w:rsidR="0063168A" w:rsidP="00473D31" w:rsidRDefault="0063168A" w14:paraId="6F226155" w14:textId="77777777">
      <w:pPr>
        <w:spacing w:line="276" w:lineRule="auto"/>
      </w:pPr>
      <w:r>
        <w:t xml:space="preserve">You also have access to </w:t>
      </w:r>
      <w:proofErr w:type="spellStart"/>
      <w:r>
        <w:t>pgAdmin</w:t>
      </w:r>
      <w:proofErr w:type="spellEnd"/>
      <w:r>
        <w:t xml:space="preserve"> in the lab computer. </w:t>
      </w:r>
    </w:p>
    <w:p w:rsidR="00153104" w:rsidP="00473D31" w:rsidRDefault="00EF41EC" w14:paraId="5DD34EF8" w14:textId="5BDE02E8">
      <w:pPr>
        <w:spacing w:line="276" w:lineRule="auto"/>
      </w:pPr>
      <w:r>
        <w:t xml:space="preserve">Follow the steps below to create an ERD in </w:t>
      </w:r>
      <w:proofErr w:type="spellStart"/>
      <w:r>
        <w:t>pgAdmin</w:t>
      </w:r>
      <w:proofErr w:type="spellEnd"/>
      <w:r>
        <w:t>:</w:t>
      </w:r>
    </w:p>
    <w:p w:rsidR="00EF41EC" w:rsidP="00473D31" w:rsidRDefault="00EF41EC" w14:paraId="4B2391D6" w14:textId="77777777">
      <w:pPr>
        <w:spacing w:line="276" w:lineRule="auto"/>
        <w:rPr>
          <w:i/>
          <w:iCs/>
        </w:rPr>
      </w:pPr>
      <w:r w:rsidRPr="00EF41EC">
        <w:rPr>
          <w:b/>
          <w:bCs/>
        </w:rPr>
        <w:t>Step 1:</w:t>
      </w:r>
      <w:r>
        <w:rPr>
          <w:b/>
          <w:bCs/>
        </w:rPr>
        <w:t xml:space="preserve"> </w:t>
      </w:r>
      <w:r>
        <w:t xml:space="preserve">Open </w:t>
      </w:r>
      <w:proofErr w:type="spellStart"/>
      <w:r>
        <w:t>pgAdmin</w:t>
      </w:r>
      <w:proofErr w:type="spellEnd"/>
      <w:r>
        <w:rPr>
          <w:b/>
          <w:bCs/>
        </w:rPr>
        <w:t xml:space="preserve"> </w:t>
      </w:r>
      <w:r>
        <w:t xml:space="preserve">and right-click </w:t>
      </w:r>
      <w:r w:rsidRPr="00EF41EC">
        <w:rPr>
          <w:i/>
          <w:iCs/>
        </w:rPr>
        <w:t>Servers -&gt; Register -&gt; Server</w:t>
      </w:r>
    </w:p>
    <w:p w:rsidRPr="00EF41EC" w:rsidR="00EF41EC" w:rsidP="00473D31" w:rsidRDefault="00EF41EC" w14:paraId="7D8F2A4D" w14:textId="215EC11F">
      <w:pPr>
        <w:spacing w:line="276" w:lineRule="auto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31E9EA6E" wp14:editId="717F2E8C">
            <wp:extent cx="5731510" cy="2738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3-11-06 at 12.10.3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068D" w:rsidR="00EF41EC" w:rsidP="00473D31" w:rsidRDefault="00EF41EC" w14:paraId="7E429A98" w14:textId="4B2AE178">
      <w:pPr>
        <w:spacing w:line="276" w:lineRule="auto"/>
      </w:pPr>
      <w:r w:rsidRPr="00FE7372">
        <w:rPr>
          <w:b/>
        </w:rPr>
        <w:t>Step 2:</w:t>
      </w:r>
      <w:r w:rsidRPr="00B8068D">
        <w:t xml:space="preserve"> A new window will open. In the “Name” field, type “databases1”. In the tab “Connection” change the Host name/address to “localhost”. Click on “Save”. </w:t>
      </w:r>
    </w:p>
    <w:p w:rsidR="00EF41EC" w:rsidP="00473D31" w:rsidRDefault="00EF41EC" w14:paraId="14C0A445" w14:textId="1FA3DF4B">
      <w:pPr>
        <w:spacing w:line="276" w:lineRule="auto"/>
      </w:pPr>
      <w:r w:rsidRPr="20EBD3A2" w:rsidR="00EF41EC">
        <w:rPr>
          <w:b w:val="1"/>
          <w:bCs w:val="1"/>
        </w:rPr>
        <w:t>Step 3:</w:t>
      </w:r>
      <w:r w:rsidR="00EF41EC">
        <w:rPr/>
        <w:t xml:space="preserve"> </w:t>
      </w:r>
      <w:r w:rsidR="5B36027F">
        <w:rPr/>
        <w:t>On the left menu, drop-down "databases1", select a database</w:t>
      </w:r>
      <w:r w:rsidR="515B357A">
        <w:rPr/>
        <w:t xml:space="preserve"> and click on the arrow beside it to drop down the menu. Find "Schemas", right-click and create a schema called "</w:t>
      </w:r>
      <w:r w:rsidR="515B357A">
        <w:rPr/>
        <w:t>FoodApp</w:t>
      </w:r>
      <w:r w:rsidR="515B357A">
        <w:rPr/>
        <w:t>". Select the schema you created. On the upper menu, c</w:t>
      </w:r>
      <w:r w:rsidR="00EF41EC">
        <w:rPr/>
        <w:t>lick on “Tools”</w:t>
      </w:r>
      <w:r w:rsidR="00B8068D">
        <w:rPr/>
        <w:t xml:space="preserve"> and on “ERD Tool” to start drawing the diagram.</w:t>
      </w:r>
    </w:p>
    <w:p w:rsidR="00B8068D" w:rsidP="00473D31" w:rsidRDefault="00B8068D" w14:paraId="5E61D053" w14:textId="3296311D">
      <w:pPr>
        <w:spacing w:line="276" w:lineRule="auto"/>
      </w:pPr>
      <w:r w:rsidRPr="20EBD3A2" w:rsidR="00B8068D">
        <w:rPr>
          <w:b w:val="1"/>
          <w:bCs w:val="1"/>
        </w:rPr>
        <w:t>Step 4:</w:t>
      </w:r>
      <w:r w:rsidRPr="20EBD3A2" w:rsidR="00B8068D">
        <w:rPr>
          <w:b w:val="1"/>
          <w:bCs w:val="1"/>
        </w:rPr>
        <w:t xml:space="preserve"> </w:t>
      </w:r>
      <w:r w:rsidR="00B8068D">
        <w:rPr/>
        <w:t xml:space="preserve">Click on the </w:t>
      </w:r>
      <w:r w:rsidR="00B8068D">
        <w:rPr/>
        <w:t>plus sign and start creating the tables</w:t>
      </w:r>
      <w:r w:rsidR="493891A8">
        <w:rPr/>
        <w:t xml:space="preserve"> (Customer, Restaurant, </w:t>
      </w:r>
      <w:r w:rsidR="493891A8">
        <w:rPr/>
        <w:t>MenuItem</w:t>
      </w:r>
      <w:r w:rsidR="493891A8">
        <w:rPr/>
        <w:t>, Order)</w:t>
      </w:r>
      <w:r w:rsidR="00B8068D">
        <w:rPr/>
        <w:t xml:space="preserve">. Each table should have a </w:t>
      </w:r>
      <w:r w:rsidR="00B8068D">
        <w:rPr/>
        <w:t>name, and</w:t>
      </w:r>
      <w:r w:rsidR="00B8068D">
        <w:rPr/>
        <w:t xml:space="preserve"> be </w:t>
      </w:r>
      <w:r w:rsidR="00B8068D">
        <w:rPr/>
        <w:t>allocated</w:t>
      </w:r>
      <w:r w:rsidR="00B8068D">
        <w:rPr/>
        <w:t xml:space="preserve"> to the public schema. Columns should be named and have constraints </w:t>
      </w:r>
      <w:r w:rsidR="00B8068D">
        <w:rPr/>
        <w:t>allocated</w:t>
      </w:r>
      <w:r w:rsidR="00B8068D">
        <w:rPr/>
        <w:t xml:space="preserve"> according to the </w:t>
      </w:r>
      <w:r w:rsidR="00722C0C">
        <w:rPr/>
        <w:t>food delivery</w:t>
      </w:r>
      <w:r w:rsidR="00B8068D">
        <w:rPr/>
        <w:t xml:space="preserve"> app</w:t>
      </w:r>
      <w:r w:rsidR="00722C0C">
        <w:rPr/>
        <w:t xml:space="preserve"> case study</w:t>
      </w:r>
      <w:r w:rsidR="00B8068D">
        <w:rPr/>
        <w:t>.</w:t>
      </w:r>
    </w:p>
    <w:p w:rsidRPr="00B8068D" w:rsidR="00B8068D" w:rsidP="00473D31" w:rsidRDefault="00B8068D" w14:paraId="77A034EA" w14:textId="34A5BB6B">
      <w:pPr>
        <w:spacing w:line="276" w:lineRule="auto"/>
      </w:pPr>
      <w:r w:rsidRPr="00B8068D">
        <w:rPr>
          <w:b/>
        </w:rPr>
        <w:t xml:space="preserve">Step </w:t>
      </w:r>
      <w:r>
        <w:rPr>
          <w:b/>
        </w:rPr>
        <w:t>5</w:t>
      </w:r>
      <w:r w:rsidRPr="00B8068D">
        <w:rPr>
          <w:b/>
        </w:rPr>
        <w:t>:</w:t>
      </w:r>
      <w:r>
        <w:rPr>
          <w:b/>
        </w:rPr>
        <w:t xml:space="preserve"> </w:t>
      </w:r>
      <w:r>
        <w:t xml:space="preserve">Click on the download button to save the diagram as a </w:t>
      </w:r>
      <w:r w:rsidR="00473D31">
        <w:t>PNG</w:t>
      </w:r>
      <w:r>
        <w:t xml:space="preserve"> file. </w:t>
      </w:r>
    </w:p>
    <w:p w:rsidR="00B8068D" w:rsidP="00473D31" w:rsidRDefault="00B8068D" w14:paraId="4B797238" w14:textId="5BACE82C">
      <w:pPr>
        <w:spacing w:line="276" w:lineRule="auto"/>
      </w:pPr>
      <w:r>
        <w:rPr>
          <w:noProof/>
        </w:rPr>
        <w:drawing>
          <wp:inline distT="0" distB="0" distL="0" distR="0" wp14:anchorId="491BA5E3" wp14:editId="597F01AE">
            <wp:extent cx="3670300" cy="172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3-11-06 at 12.26.4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80" w:rsidP="00473D31" w:rsidRDefault="00955980" w14:paraId="1353DA0C" w14:textId="77777777">
      <w:pPr>
        <w:spacing w:line="276" w:lineRule="auto"/>
      </w:pPr>
    </w:p>
    <w:p w:rsidRPr="00B8068D" w:rsidR="00B8068D" w:rsidP="00473D31" w:rsidRDefault="00B8068D" w14:paraId="7061E3CE" w14:textId="5785109A">
      <w:pPr>
        <w:spacing w:line="276" w:lineRule="auto"/>
        <w:rPr>
          <w:bCs/>
        </w:rPr>
      </w:pPr>
      <w:r w:rsidRPr="00B8068D">
        <w:rPr>
          <w:b/>
        </w:rPr>
        <w:t xml:space="preserve">Step </w:t>
      </w:r>
      <w:r>
        <w:rPr>
          <w:b/>
        </w:rPr>
        <w:t>6</w:t>
      </w:r>
      <w:r w:rsidRPr="00B8068D">
        <w:rPr>
          <w:b/>
        </w:rPr>
        <w:t>:</w:t>
      </w:r>
      <w:r w:rsidRPr="00B8068D">
        <w:rPr>
          <w:bCs/>
        </w:rPr>
        <w:t xml:space="preserve"> Now, click </w:t>
      </w:r>
      <w:r w:rsidR="00955980">
        <w:rPr>
          <w:bCs/>
        </w:rPr>
        <w:t>the SQL button to generate and save the resulting SQL code from that diagram</w:t>
      </w:r>
      <w:r w:rsidRPr="00B8068D" w:rsidR="00955980">
        <w:rPr>
          <w:bCs/>
        </w:rPr>
        <w:t>.</w:t>
      </w:r>
      <w:r w:rsidR="00955980">
        <w:rPr>
          <w:bCs/>
        </w:rPr>
        <w:t xml:space="preserve"> This code will slightly differ from </w:t>
      </w:r>
      <w:r w:rsidR="0063168A">
        <w:rPr>
          <w:bCs/>
        </w:rPr>
        <w:t xml:space="preserve">what you might have seen </w:t>
      </w:r>
      <w:r>
        <w:rPr>
          <w:bCs/>
        </w:rPr>
        <w:t>as it adds constraints using ALTER TABLE statements.</w:t>
      </w:r>
    </w:p>
    <w:p w:rsidRPr="00B8068D" w:rsidR="00B8068D" w:rsidP="00473D31" w:rsidRDefault="00B8068D" w14:paraId="71D6F1D9" w14:textId="7A141B22">
      <w:pPr>
        <w:spacing w:line="276" w:lineRule="auto"/>
      </w:pPr>
      <w:r>
        <w:rPr>
          <w:b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E9B2F3F" wp14:editId="2C7AB23A">
            <wp:extent cx="2959100" cy="1638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3-11-06 at 12.27.2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80" w:rsidP="00473D31" w:rsidRDefault="00955980" w14:paraId="47B27F0A" w14:textId="77777777">
      <w:pPr>
        <w:pStyle w:val="Heading2"/>
        <w:spacing w:line="276" w:lineRule="auto"/>
      </w:pPr>
    </w:p>
    <w:p w:rsidR="00485E3D" w:rsidP="00473D31" w:rsidRDefault="00153104" w14:paraId="769BB65D" w14:textId="1257A71B">
      <w:pPr>
        <w:pStyle w:val="Heading2"/>
        <w:spacing w:line="276" w:lineRule="auto"/>
      </w:pPr>
      <w:bookmarkStart w:name="_Toc207800991" w:id="4"/>
      <w:r>
        <w:t>Reverse Engineering</w:t>
      </w:r>
      <w:bookmarkEnd w:id="4"/>
    </w:p>
    <w:p w:rsidR="00054D7B" w:rsidP="00473D31" w:rsidRDefault="00054D7B" w14:paraId="529B09B2" w14:textId="77777777">
      <w:pPr>
        <w:spacing w:line="276" w:lineRule="auto"/>
      </w:pPr>
      <w:r>
        <w:t>Now, we will create the same diagram but using SQL code instead.</w:t>
      </w:r>
    </w:p>
    <w:p w:rsidR="00AF362B" w:rsidP="00473D31" w:rsidRDefault="00054D7B" w14:paraId="2A0579CE" w14:textId="276E6EBD">
      <w:pPr>
        <w:spacing w:line="276" w:lineRule="auto"/>
      </w:pPr>
      <w:r>
        <w:t>The r</w:t>
      </w:r>
      <w:r w:rsidR="00AF362B">
        <w:t xml:space="preserve">everse </w:t>
      </w:r>
      <w:r w:rsidRPr="00AF362B" w:rsidR="00AF362B">
        <w:t>process of creating an ERD from an existing database system</w:t>
      </w:r>
      <w:r w:rsidR="00AF362B">
        <w:t xml:space="preserve"> that lacks formal documentation. </w:t>
      </w:r>
    </w:p>
    <w:p w:rsidR="00AF362B" w:rsidP="00473D31" w:rsidRDefault="00AF362B" w14:paraId="4299CBE3" w14:textId="5704E02C">
      <w:pPr>
        <w:spacing w:line="276" w:lineRule="auto"/>
      </w:pPr>
      <w:r>
        <w:t xml:space="preserve">Create an ERD using reverse engineering through </w:t>
      </w:r>
      <w:proofErr w:type="spellStart"/>
      <w:r>
        <w:t>DBeaver</w:t>
      </w:r>
      <w:proofErr w:type="spellEnd"/>
      <w:r w:rsidR="00473D31">
        <w:t>,</w:t>
      </w:r>
      <w:r>
        <w:t xml:space="preserve"> following the steps below:</w:t>
      </w:r>
    </w:p>
    <w:p w:rsidR="00AF362B" w:rsidP="00473D31" w:rsidRDefault="00AF362B" w14:paraId="5F90F784" w14:textId="15311606">
      <w:pPr>
        <w:spacing w:line="276" w:lineRule="auto"/>
      </w:pPr>
      <w:r w:rsidRPr="20EBD3A2" w:rsidR="00AF362B">
        <w:rPr>
          <w:b w:val="1"/>
          <w:bCs w:val="1"/>
        </w:rPr>
        <w:t>Step 1:</w:t>
      </w:r>
      <w:r w:rsidR="00AF362B">
        <w:rPr/>
        <w:t xml:space="preserve"> </w:t>
      </w:r>
      <w:r w:rsidR="2EACAC02">
        <w:rPr/>
        <w:t xml:space="preserve">Open </w:t>
      </w:r>
      <w:r w:rsidR="2EACAC02">
        <w:rPr/>
        <w:t>DBeaver</w:t>
      </w:r>
      <w:r w:rsidR="2EACAC02">
        <w:rPr/>
        <w:t xml:space="preserve"> and connect it to the PostgreSQL server.</w:t>
      </w:r>
    </w:p>
    <w:p w:rsidR="00AF362B" w:rsidP="20EBD3A2" w:rsidRDefault="00AF362B" w14:paraId="30D6B3D1" w14:textId="4FE8EB55">
      <w:pPr>
        <w:pStyle w:val="Normal"/>
        <w:spacing w:line="276" w:lineRule="auto"/>
      </w:pPr>
      <w:r w:rsidRPr="20EBD3A2" w:rsidR="00AF362B">
        <w:rPr>
          <w:b w:val="1"/>
          <w:bCs w:val="1"/>
        </w:rPr>
        <w:t xml:space="preserve">Step </w:t>
      </w:r>
      <w:r w:rsidRPr="20EBD3A2" w:rsidR="00AF362B">
        <w:rPr>
          <w:b w:val="1"/>
          <w:bCs w:val="1"/>
        </w:rPr>
        <w:t>2</w:t>
      </w:r>
      <w:r w:rsidRPr="20EBD3A2" w:rsidR="00AF362B">
        <w:rPr>
          <w:b w:val="1"/>
          <w:bCs w:val="1"/>
        </w:rPr>
        <w:t>:</w:t>
      </w:r>
      <w:r w:rsidR="00AF362B">
        <w:rPr/>
        <w:t xml:space="preserve"> </w:t>
      </w:r>
      <w:r w:rsidR="4FA193C5">
        <w:rPr/>
        <w:t>On the left, find the schema you created through pgAdmin</w:t>
      </w:r>
      <w:r w:rsidR="00AF362B">
        <w:rPr/>
        <w:t>.</w:t>
      </w:r>
    </w:p>
    <w:p w:rsidR="00AF362B" w:rsidP="00473D31" w:rsidRDefault="00AF362B" w14:paraId="3D03E10E" w14:textId="76B0D620">
      <w:pPr>
        <w:spacing w:line="276" w:lineRule="auto"/>
      </w:pPr>
      <w:r w:rsidRPr="20EBD3A2" w:rsidR="00AF362B">
        <w:rPr>
          <w:b w:val="1"/>
          <w:bCs w:val="1"/>
        </w:rPr>
        <w:t xml:space="preserve">Step </w:t>
      </w:r>
      <w:r w:rsidRPr="20EBD3A2" w:rsidR="00AF362B">
        <w:rPr>
          <w:b w:val="1"/>
          <w:bCs w:val="1"/>
        </w:rPr>
        <w:t>3</w:t>
      </w:r>
      <w:r w:rsidRPr="20EBD3A2" w:rsidR="00AF362B">
        <w:rPr>
          <w:b w:val="1"/>
          <w:bCs w:val="1"/>
        </w:rPr>
        <w:t>:</w:t>
      </w:r>
      <w:r w:rsidR="00AF362B">
        <w:rPr/>
        <w:t xml:space="preserve"> Right-click </w:t>
      </w:r>
      <w:r w:rsidR="0CDD8074">
        <w:rPr/>
        <w:t>the schema -&gt; "SQL Editor" -&gt; "New SQL Script"</w:t>
      </w:r>
      <w:r w:rsidR="0CDD8074">
        <w:rPr/>
        <w:t>.</w:t>
      </w:r>
    </w:p>
    <w:p w:rsidR="00AF362B" w:rsidP="00473D31" w:rsidRDefault="00AF362B" w14:paraId="2E9BA238" w14:textId="3F0ED3AC">
      <w:pPr>
        <w:spacing w:line="276" w:lineRule="auto"/>
      </w:pPr>
      <w:r w:rsidRPr="20EBD3A2" w:rsidR="00AF362B">
        <w:rPr>
          <w:b w:val="1"/>
          <w:bCs w:val="1"/>
        </w:rPr>
        <w:t xml:space="preserve">Step </w:t>
      </w:r>
      <w:r w:rsidRPr="20EBD3A2" w:rsidR="00AF362B">
        <w:rPr>
          <w:b w:val="1"/>
          <w:bCs w:val="1"/>
        </w:rPr>
        <w:t>4</w:t>
      </w:r>
      <w:r w:rsidRPr="20EBD3A2" w:rsidR="00AF362B">
        <w:rPr>
          <w:b w:val="1"/>
          <w:bCs w:val="1"/>
        </w:rPr>
        <w:t>:</w:t>
      </w:r>
      <w:r w:rsidR="00AF362B">
        <w:rPr/>
        <w:t xml:space="preserve"> </w:t>
      </w:r>
      <w:r w:rsidR="5F46FA5F">
        <w:rPr/>
        <w:t xml:space="preserve">Paste the SQL code you generated from the ERD you created in </w:t>
      </w:r>
      <w:r w:rsidR="5F46FA5F">
        <w:rPr/>
        <w:t>pgAdmin</w:t>
      </w:r>
      <w:r w:rsidR="5F46FA5F">
        <w:rPr/>
        <w:t>. Run the whole script.</w:t>
      </w:r>
    </w:p>
    <w:p w:rsidR="00AF362B" w:rsidP="00473D31" w:rsidRDefault="00AF362B" w14:paraId="7B6C0565" w14:textId="69063DBA">
      <w:pPr>
        <w:spacing w:line="276" w:lineRule="auto"/>
      </w:pPr>
      <w:r w:rsidRPr="20EBD3A2" w:rsidR="5F46FA5F">
        <w:rPr>
          <w:b w:val="1"/>
          <w:bCs w:val="1"/>
        </w:rPr>
        <w:t>Step 5:</w:t>
      </w:r>
      <w:r w:rsidR="5F46FA5F">
        <w:rPr/>
        <w:t xml:space="preserve"> Go to the menu on the left side, find the schema you are using, right-click on "Tables" and click on "Refresh". You should see the tables you just created.</w:t>
      </w:r>
    </w:p>
    <w:p w:rsidR="00AF362B" w:rsidP="00473D31" w:rsidRDefault="00AF362B" w14:paraId="2E6FA882" w14:textId="190EFF2C">
      <w:pPr>
        <w:spacing w:line="276" w:lineRule="auto"/>
      </w:pPr>
      <w:r w:rsidR="28AE0984">
        <w:rPr/>
        <w:t xml:space="preserve">Step 6: Right-click "Tables", then click on "View Diagram". </w:t>
      </w:r>
      <w:r w:rsidR="00AF362B">
        <w:rPr/>
        <w:t>If the entities overlap, right-click on the diagram window and select “Arrange diagram</w:t>
      </w:r>
      <w:r w:rsidR="00AF362B">
        <w:rPr/>
        <w:t>”.</w:t>
      </w:r>
    </w:p>
    <w:p w:rsidR="00AF362B" w:rsidP="00473D31" w:rsidRDefault="00B8068D" w14:paraId="0EF8F7F7" w14:textId="7129CBE1">
      <w:pPr>
        <w:spacing w:line="276" w:lineRule="auto"/>
      </w:pPr>
      <w:r w:rsidRPr="00AF362B">
        <w:rPr>
          <w:b/>
          <w:bCs/>
        </w:rPr>
        <w:t xml:space="preserve">Step </w:t>
      </w:r>
      <w:r>
        <w:rPr>
          <w:b/>
          <w:bCs/>
        </w:rPr>
        <w:t>5</w:t>
      </w:r>
      <w:r w:rsidRPr="00AF362B">
        <w:rPr>
          <w:b/>
          <w:bCs/>
        </w:rPr>
        <w:t>:</w:t>
      </w:r>
      <w:r>
        <w:t xml:space="preserve"> Right-click on the diagram window and click “Save diagram as”. Select PNG as the image format.</w:t>
      </w:r>
    </w:p>
    <w:p w:rsidRPr="00D122FE" w:rsidR="00473D31" w:rsidP="00473D31" w:rsidRDefault="00473D31" w14:paraId="6B7F5FB6" w14:textId="77777777">
      <w:pPr>
        <w:spacing w:line="276" w:lineRule="auto"/>
        <w:rPr>
          <w:color w:val="FF0000"/>
        </w:rPr>
      </w:pPr>
    </w:p>
    <w:p w:rsidRPr="00A32E12" w:rsidR="00A32E12" w:rsidP="00473D31" w:rsidRDefault="00153104" w14:paraId="2CCE2B3A" w14:textId="5DB65772">
      <w:pPr>
        <w:pStyle w:val="Heading2"/>
        <w:spacing w:line="276" w:lineRule="auto"/>
      </w:pPr>
      <w:bookmarkStart w:name="_Toc146120769" w:id="5"/>
      <w:bookmarkStart w:name="_Toc147255558" w:id="6"/>
      <w:bookmarkStart w:name="_Toc207800992" w:id="7"/>
      <w:bookmarkEnd w:id="0"/>
      <w:r>
        <w:t xml:space="preserve">Submitting and </w:t>
      </w:r>
      <w:r w:rsidRPr="00A32E12" w:rsidR="00A32E12">
        <w:t>Demonstrating</w:t>
      </w:r>
      <w:r>
        <w:t xml:space="preserve"> </w:t>
      </w:r>
      <w:r w:rsidRPr="00A32E12" w:rsidR="00A32E12">
        <w:t>your assignment:</w:t>
      </w:r>
      <w:bookmarkEnd w:id="5"/>
      <w:bookmarkEnd w:id="6"/>
      <w:bookmarkEnd w:id="7"/>
    </w:p>
    <w:p w:rsidR="00EF41EC" w:rsidP="00473D31" w:rsidRDefault="00A32E12" w14:paraId="1BFB7979" w14:textId="77777777">
      <w:pPr>
        <w:spacing w:line="276" w:lineRule="auto"/>
      </w:pPr>
      <w:r w:rsidRPr="00A32E12">
        <w:t xml:space="preserve">Once you finish and submit your assignment, you must </w:t>
      </w:r>
      <w:r w:rsidR="00153104">
        <w:t>submit</w:t>
      </w:r>
      <w:r w:rsidR="00EF41EC">
        <w:t>:</w:t>
      </w:r>
    </w:p>
    <w:p w:rsidR="00EF41EC" w:rsidP="00473D31" w:rsidRDefault="00EF41EC" w14:paraId="2C5215D3" w14:textId="7AF043B4">
      <w:pPr>
        <w:pStyle w:val="ListParagraph"/>
        <w:numPr>
          <w:ilvl w:val="0"/>
          <w:numId w:val="17"/>
        </w:numPr>
        <w:spacing w:line="276" w:lineRule="auto"/>
      </w:pPr>
      <w:r>
        <w:t>The ERD generated by Forward Engineering</w:t>
      </w:r>
    </w:p>
    <w:p w:rsidR="00B8068D" w:rsidP="00473D31" w:rsidRDefault="00EF41EC" w14:paraId="0F299B36" w14:textId="77777777">
      <w:pPr>
        <w:pStyle w:val="ListParagraph"/>
        <w:numPr>
          <w:ilvl w:val="0"/>
          <w:numId w:val="17"/>
        </w:numPr>
        <w:spacing w:line="276" w:lineRule="auto"/>
      </w:pPr>
      <w:r>
        <w:t xml:space="preserve">The ERD </w:t>
      </w:r>
      <w:r w:rsidR="00B8068D">
        <w:t>generated by Reverse Engineering</w:t>
      </w:r>
    </w:p>
    <w:p w:rsidR="00955980" w:rsidP="00473D31" w:rsidRDefault="00955980" w14:paraId="7D4E00E0" w14:textId="63E99074">
      <w:pPr>
        <w:pStyle w:val="ListParagraph"/>
        <w:numPr>
          <w:ilvl w:val="0"/>
          <w:numId w:val="17"/>
        </w:numPr>
        <w:spacing w:line="276" w:lineRule="auto"/>
      </w:pPr>
      <w:r>
        <w:t>The SQL generated from the ERD diagram</w:t>
      </w:r>
    </w:p>
    <w:p w:rsidR="00153104" w:rsidP="00473D31" w:rsidRDefault="00153104" w14:paraId="7521E864" w14:textId="60B09814">
      <w:pPr>
        <w:spacing w:line="276" w:lineRule="auto"/>
        <w:ind w:left="360"/>
      </w:pPr>
      <w:r>
        <w:t xml:space="preserve">Once you have submitted </w:t>
      </w:r>
      <w:r w:rsidR="00955980">
        <w:t>all files</w:t>
      </w:r>
      <w:r>
        <w:t xml:space="preserve">, make sure you </w:t>
      </w:r>
      <w:r w:rsidRPr="00A32E12" w:rsidR="00A32E12">
        <w:t xml:space="preserve">demonstrate it to your lab </w:t>
      </w:r>
      <w:r>
        <w:t>instructor so the assignment can be marked.</w:t>
      </w:r>
      <w:r w:rsidRPr="00A32E12" w:rsidR="00A32E12">
        <w:t xml:space="preserve"> </w:t>
      </w:r>
    </w:p>
    <w:sectPr w:rsidR="00153104">
      <w:footerReference w:type="default" r:id="rId15"/>
      <w:headerReference w:type="first" r:id="rId16"/>
      <w:footerReference w:type="first" r:id="rId17"/>
      <w:pgSz w:w="11906" w:h="16838" w:orient="portrait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7EC9" w:rsidRDefault="00637EC9" w14:paraId="5428C9F9" w14:textId="77777777">
      <w:pPr>
        <w:spacing w:after="0" w:line="240" w:lineRule="auto"/>
      </w:pPr>
      <w:r>
        <w:separator/>
      </w:r>
    </w:p>
  </w:endnote>
  <w:endnote w:type="continuationSeparator" w:id="0">
    <w:p w:rsidR="00637EC9" w:rsidRDefault="00637EC9" w14:paraId="1499981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1865" w:rsidRDefault="00F032B7" w14:paraId="0FCCBFB3" w14:textId="7777777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1865" w:rsidRDefault="00F032B7" w14:paraId="2665A11B" w14:textId="7777777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7EC9" w:rsidRDefault="00637EC9" w14:paraId="27B00459" w14:textId="77777777">
      <w:pPr>
        <w:spacing w:after="0" w:line="240" w:lineRule="auto"/>
      </w:pPr>
      <w:r>
        <w:separator/>
      </w:r>
    </w:p>
  </w:footnote>
  <w:footnote w:type="continuationSeparator" w:id="0">
    <w:p w:rsidR="00637EC9" w:rsidRDefault="00637EC9" w14:paraId="6AF5AAA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6EB67D3D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EB1865" w:rsidRDefault="00EB1865" w14:paraId="67D16F49" w14:textId="77777777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:rsidR="00EB1865" w:rsidRDefault="00D6677F" w14:paraId="68A72154" w14:textId="354144A0">
          <w:pPr>
            <w:pStyle w:val="HeaderTop"/>
          </w:pPr>
          <w:r>
            <w:t>CMPU 2007 - Databases 1</w:t>
          </w:r>
          <w:r w:rsidR="00F032B7">
            <w:t>, L</w:t>
          </w:r>
          <w:r>
            <w:t xml:space="preserve">ab </w:t>
          </w:r>
          <w:r w:rsidR="00413D09">
            <w:t>2</w:t>
          </w:r>
        </w:p>
      </w:tc>
    </w:tr>
  </w:tbl>
  <w:p w:rsidR="00EB1865" w:rsidRDefault="00EB1865" w14:paraId="69EF7250" w14:textId="7777777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C7F02"/>
    <w:multiLevelType w:val="hybridMultilevel"/>
    <w:tmpl w:val="B8F2A898"/>
    <w:lvl w:ilvl="0" w:tplc="F168DCA2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3B6F6E"/>
    <w:multiLevelType w:val="multilevel"/>
    <w:tmpl w:val="5C68717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5784F1E"/>
    <w:multiLevelType w:val="hybridMultilevel"/>
    <w:tmpl w:val="4A7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A7A5D"/>
    <w:multiLevelType w:val="multilevel"/>
    <w:tmpl w:val="400A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244231A7"/>
    <w:multiLevelType w:val="hybridMultilevel"/>
    <w:tmpl w:val="1D9C31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F6AFF"/>
    <w:multiLevelType w:val="hybridMultilevel"/>
    <w:tmpl w:val="85F8F49C"/>
    <w:lvl w:ilvl="0" w:tplc="F580C768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CA85F2C"/>
    <w:multiLevelType w:val="hybridMultilevel"/>
    <w:tmpl w:val="58DEB17A"/>
    <w:lvl w:ilvl="0" w:tplc="A8F441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E5D4FE7"/>
    <w:multiLevelType w:val="hybridMultilevel"/>
    <w:tmpl w:val="206E6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AB6606"/>
    <w:multiLevelType w:val="hybridMultilevel"/>
    <w:tmpl w:val="ED70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8534F0"/>
    <w:multiLevelType w:val="hybridMultilevel"/>
    <w:tmpl w:val="0EFC5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73149C"/>
    <w:multiLevelType w:val="hybridMultilevel"/>
    <w:tmpl w:val="982E840C"/>
    <w:lvl w:ilvl="0" w:tplc="77BCCFE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A294E71"/>
    <w:multiLevelType w:val="hybridMultilevel"/>
    <w:tmpl w:val="A0BE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B41B6"/>
    <w:multiLevelType w:val="multilevel"/>
    <w:tmpl w:val="1E142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E200BE"/>
    <w:multiLevelType w:val="hybridMultilevel"/>
    <w:tmpl w:val="4F04BB9A"/>
    <w:lvl w:ilvl="0" w:tplc="1C6A8AA4">
      <w:start w:val="10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5425B12"/>
    <w:multiLevelType w:val="hybridMultilevel"/>
    <w:tmpl w:val="06288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D46FF"/>
    <w:multiLevelType w:val="hybridMultilevel"/>
    <w:tmpl w:val="013C9788"/>
    <w:lvl w:ilvl="0" w:tplc="17E067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4970D2F"/>
    <w:multiLevelType w:val="hybridMultilevel"/>
    <w:tmpl w:val="B3404C90"/>
    <w:lvl w:ilvl="0" w:tplc="4FFE4EE8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7C1D2C43"/>
    <w:multiLevelType w:val="hybridMultilevel"/>
    <w:tmpl w:val="82F2F4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3"/>
  </w:num>
  <w:num w:numId="3">
    <w:abstractNumId w:val="1"/>
  </w:num>
  <w:num w:numId="4">
    <w:abstractNumId w:val="3"/>
  </w:num>
  <w:num w:numId="5">
    <w:abstractNumId w:val="5"/>
  </w:num>
  <w:num w:numId="6">
    <w:abstractNumId w:val="17"/>
  </w:num>
  <w:num w:numId="7">
    <w:abstractNumId w:val="14"/>
  </w:num>
  <w:num w:numId="8">
    <w:abstractNumId w:val="12"/>
  </w:num>
  <w:num w:numId="9">
    <w:abstractNumId w:val="16"/>
  </w:num>
  <w:num w:numId="10">
    <w:abstractNumId w:val="18"/>
  </w:num>
  <w:num w:numId="11">
    <w:abstractNumId w:val="2"/>
  </w:num>
  <w:num w:numId="12">
    <w:abstractNumId w:val="9"/>
  </w:num>
  <w:num w:numId="13">
    <w:abstractNumId w:val="11"/>
  </w:num>
  <w:num w:numId="14">
    <w:abstractNumId w:val="7"/>
  </w:num>
  <w:num w:numId="15">
    <w:abstractNumId w:val="0"/>
  </w:num>
  <w:num w:numId="16">
    <w:abstractNumId w:val="6"/>
  </w:num>
  <w:num w:numId="17">
    <w:abstractNumId w:val="15"/>
  </w:num>
  <w:num w:numId="18">
    <w:abstractNumId w:val="8"/>
  </w:num>
  <w:num w:numId="19">
    <w:abstractNumId w:val="1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5"/>
    <w:rsid w:val="000067A3"/>
    <w:rsid w:val="0002747B"/>
    <w:rsid w:val="000305C3"/>
    <w:rsid w:val="00054D7B"/>
    <w:rsid w:val="0005509F"/>
    <w:rsid w:val="000647A4"/>
    <w:rsid w:val="000C61A1"/>
    <w:rsid w:val="000D7C8D"/>
    <w:rsid w:val="000F27A2"/>
    <w:rsid w:val="00100D70"/>
    <w:rsid w:val="0012648D"/>
    <w:rsid w:val="00153104"/>
    <w:rsid w:val="00160902"/>
    <w:rsid w:val="0017430D"/>
    <w:rsid w:val="001813CE"/>
    <w:rsid w:val="001D4247"/>
    <w:rsid w:val="001D6ECE"/>
    <w:rsid w:val="001E54CD"/>
    <w:rsid w:val="00205129"/>
    <w:rsid w:val="00250F5A"/>
    <w:rsid w:val="00281983"/>
    <w:rsid w:val="002A7A7F"/>
    <w:rsid w:val="002D4736"/>
    <w:rsid w:val="002E75B2"/>
    <w:rsid w:val="00354CCE"/>
    <w:rsid w:val="003611AA"/>
    <w:rsid w:val="00361523"/>
    <w:rsid w:val="00395313"/>
    <w:rsid w:val="003D3DAC"/>
    <w:rsid w:val="00411ADE"/>
    <w:rsid w:val="00413D09"/>
    <w:rsid w:val="004334BD"/>
    <w:rsid w:val="00453F3F"/>
    <w:rsid w:val="004629F8"/>
    <w:rsid w:val="004702A5"/>
    <w:rsid w:val="00473D31"/>
    <w:rsid w:val="00481F60"/>
    <w:rsid w:val="00485E3D"/>
    <w:rsid w:val="004917B8"/>
    <w:rsid w:val="004A4F35"/>
    <w:rsid w:val="004B1088"/>
    <w:rsid w:val="004B216C"/>
    <w:rsid w:val="004C17DC"/>
    <w:rsid w:val="004C2ACA"/>
    <w:rsid w:val="004C5B8B"/>
    <w:rsid w:val="004F0C30"/>
    <w:rsid w:val="00503F0E"/>
    <w:rsid w:val="005213EA"/>
    <w:rsid w:val="0053091E"/>
    <w:rsid w:val="0054232D"/>
    <w:rsid w:val="00555B28"/>
    <w:rsid w:val="00566AF2"/>
    <w:rsid w:val="005873E1"/>
    <w:rsid w:val="005934D2"/>
    <w:rsid w:val="005A61F0"/>
    <w:rsid w:val="00605173"/>
    <w:rsid w:val="00610FD5"/>
    <w:rsid w:val="0063168A"/>
    <w:rsid w:val="00637EC9"/>
    <w:rsid w:val="00642F85"/>
    <w:rsid w:val="00664AA2"/>
    <w:rsid w:val="00675513"/>
    <w:rsid w:val="006956BF"/>
    <w:rsid w:val="006A3877"/>
    <w:rsid w:val="006C7B8E"/>
    <w:rsid w:val="006D3E33"/>
    <w:rsid w:val="006D5425"/>
    <w:rsid w:val="006E2FD7"/>
    <w:rsid w:val="006F6C6D"/>
    <w:rsid w:val="00703E78"/>
    <w:rsid w:val="007215DE"/>
    <w:rsid w:val="00722C0C"/>
    <w:rsid w:val="0075618D"/>
    <w:rsid w:val="00757D91"/>
    <w:rsid w:val="0078521F"/>
    <w:rsid w:val="007A5D1A"/>
    <w:rsid w:val="007A70DF"/>
    <w:rsid w:val="007C6E0D"/>
    <w:rsid w:val="007D67DC"/>
    <w:rsid w:val="007E5FFC"/>
    <w:rsid w:val="00823B21"/>
    <w:rsid w:val="00883D85"/>
    <w:rsid w:val="00897EC2"/>
    <w:rsid w:val="008A54BE"/>
    <w:rsid w:val="008F0328"/>
    <w:rsid w:val="008F22D4"/>
    <w:rsid w:val="0092756D"/>
    <w:rsid w:val="00955980"/>
    <w:rsid w:val="00955D7A"/>
    <w:rsid w:val="009714C2"/>
    <w:rsid w:val="009724E5"/>
    <w:rsid w:val="00987580"/>
    <w:rsid w:val="009A2DED"/>
    <w:rsid w:val="009C6E30"/>
    <w:rsid w:val="00A32E12"/>
    <w:rsid w:val="00A617C7"/>
    <w:rsid w:val="00A62DC0"/>
    <w:rsid w:val="00A65989"/>
    <w:rsid w:val="00AA3CC3"/>
    <w:rsid w:val="00AB3D12"/>
    <w:rsid w:val="00AF362B"/>
    <w:rsid w:val="00B03580"/>
    <w:rsid w:val="00B1302B"/>
    <w:rsid w:val="00B2423C"/>
    <w:rsid w:val="00B265CF"/>
    <w:rsid w:val="00B31477"/>
    <w:rsid w:val="00B32D93"/>
    <w:rsid w:val="00B4559A"/>
    <w:rsid w:val="00B46829"/>
    <w:rsid w:val="00B54987"/>
    <w:rsid w:val="00B8068D"/>
    <w:rsid w:val="00B829DB"/>
    <w:rsid w:val="00B95F0A"/>
    <w:rsid w:val="00C15009"/>
    <w:rsid w:val="00C55D31"/>
    <w:rsid w:val="00C62457"/>
    <w:rsid w:val="00C6516C"/>
    <w:rsid w:val="00CA2462"/>
    <w:rsid w:val="00CD61C2"/>
    <w:rsid w:val="00CD7358"/>
    <w:rsid w:val="00CE41EE"/>
    <w:rsid w:val="00D122FE"/>
    <w:rsid w:val="00D14F8B"/>
    <w:rsid w:val="00D25565"/>
    <w:rsid w:val="00D35176"/>
    <w:rsid w:val="00D40806"/>
    <w:rsid w:val="00D5054C"/>
    <w:rsid w:val="00D50E20"/>
    <w:rsid w:val="00D5460E"/>
    <w:rsid w:val="00D6677F"/>
    <w:rsid w:val="00D7391D"/>
    <w:rsid w:val="00D73B2F"/>
    <w:rsid w:val="00DA59B1"/>
    <w:rsid w:val="00DD02C1"/>
    <w:rsid w:val="00DF3B98"/>
    <w:rsid w:val="00E25396"/>
    <w:rsid w:val="00E314F5"/>
    <w:rsid w:val="00E75C50"/>
    <w:rsid w:val="00E85946"/>
    <w:rsid w:val="00E862C3"/>
    <w:rsid w:val="00EB1865"/>
    <w:rsid w:val="00EF41EC"/>
    <w:rsid w:val="00F032B7"/>
    <w:rsid w:val="00F46503"/>
    <w:rsid w:val="00F519B7"/>
    <w:rsid w:val="00F800CD"/>
    <w:rsid w:val="00FA7C7A"/>
    <w:rsid w:val="00FC4CA4"/>
    <w:rsid w:val="00FE4FCE"/>
    <w:rsid w:val="00FE7372"/>
    <w:rsid w:val="00FF600B"/>
    <w:rsid w:val="0196581D"/>
    <w:rsid w:val="022CBBC9"/>
    <w:rsid w:val="08537453"/>
    <w:rsid w:val="0B877FC6"/>
    <w:rsid w:val="0C378CB7"/>
    <w:rsid w:val="0CDD8074"/>
    <w:rsid w:val="127EE159"/>
    <w:rsid w:val="17D4A124"/>
    <w:rsid w:val="17DA4537"/>
    <w:rsid w:val="1AABD611"/>
    <w:rsid w:val="1C7B36A0"/>
    <w:rsid w:val="20EBD3A2"/>
    <w:rsid w:val="225B627A"/>
    <w:rsid w:val="2330CC65"/>
    <w:rsid w:val="2496344E"/>
    <w:rsid w:val="28A0F1D2"/>
    <w:rsid w:val="28AE0984"/>
    <w:rsid w:val="2B5E0B03"/>
    <w:rsid w:val="2CA0586E"/>
    <w:rsid w:val="2EACAC02"/>
    <w:rsid w:val="311A77A7"/>
    <w:rsid w:val="32AE9C68"/>
    <w:rsid w:val="35F58C07"/>
    <w:rsid w:val="3B30AEAC"/>
    <w:rsid w:val="3B78D0CE"/>
    <w:rsid w:val="400A5EFD"/>
    <w:rsid w:val="413DA1D6"/>
    <w:rsid w:val="426F2CAF"/>
    <w:rsid w:val="4524E946"/>
    <w:rsid w:val="493891A8"/>
    <w:rsid w:val="4A4B9FD0"/>
    <w:rsid w:val="4A5FC1C6"/>
    <w:rsid w:val="4B887D2C"/>
    <w:rsid w:val="4CD54F52"/>
    <w:rsid w:val="4F008D91"/>
    <w:rsid w:val="4F11D53E"/>
    <w:rsid w:val="4FA193C5"/>
    <w:rsid w:val="4FD6A45E"/>
    <w:rsid w:val="515B357A"/>
    <w:rsid w:val="52C2C1F1"/>
    <w:rsid w:val="58000234"/>
    <w:rsid w:val="580425EF"/>
    <w:rsid w:val="5A5F8C78"/>
    <w:rsid w:val="5AE2143A"/>
    <w:rsid w:val="5B36027F"/>
    <w:rsid w:val="5F46FA5F"/>
    <w:rsid w:val="6436EC8A"/>
    <w:rsid w:val="64A23191"/>
    <w:rsid w:val="685E04E8"/>
    <w:rsid w:val="68FEC262"/>
    <w:rsid w:val="6A93F2AC"/>
    <w:rsid w:val="6C6E8ABD"/>
    <w:rsid w:val="6E5AC96D"/>
    <w:rsid w:val="71F84FC8"/>
    <w:rsid w:val="7322DD88"/>
    <w:rsid w:val="759E9D5E"/>
    <w:rsid w:val="7C46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F462"/>
  <w15:chartTrackingRefBased/>
  <w15:docId w15:val="{B67E6385-6095-6240-92B2-8ABD18F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519B7"/>
    <w:pPr>
      <w:suppressAutoHyphens/>
      <w:autoSpaceDN w:val="0"/>
      <w:spacing w:after="120" w:line="360" w:lineRule="auto"/>
      <w:contextualSpacing/>
    </w:pPr>
    <w:rPr>
      <w:rFonts w:eastAsia="Arial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pacing w:before="480"/>
      <w:jc w:val="center"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03"/>
    <w:pPr>
      <w:keepNext/>
      <w:keepLines/>
      <w:spacing w:before="40" w:after="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503"/>
    <w:pPr>
      <w:keepNext/>
      <w:keepLines/>
      <w:spacing w:before="40" w:after="0"/>
      <w:outlineLvl w:val="2"/>
    </w:pPr>
    <w:rPr>
      <w:rFonts w:eastAsiaTheme="majorEastAsia" w:cstheme="majorBidi"/>
      <w:b/>
      <w:sz w:val="30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24E5"/>
    <w:rPr>
      <w:rFonts w:eastAsia="Times New Roman" w:cs="Times New Roman"/>
      <w:b/>
      <w:bCs/>
      <w:kern w:val="0"/>
      <w:sz w:val="40"/>
      <w:szCs w:val="28"/>
      <w14:ligatures w14:val="none"/>
    </w:rPr>
  </w:style>
  <w:style w:type="paragraph" w:styleId="Header">
    <w:name w:val="header"/>
    <w:basedOn w:val="Normal"/>
    <w:link w:val="HeaderChar"/>
    <w:rsid w:val="00F032B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F032B7"/>
    <w:rPr>
      <w:rFonts w:ascii="Helvetica" w:hAnsi="Helvetica" w:eastAsia="Arial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F032B7"/>
    <w:pPr>
      <w:tabs>
        <w:tab w:val="center" w:pos="4513"/>
        <w:tab w:val="right" w:pos="9026"/>
      </w:tabs>
      <w:spacing w:after="0" w:line="240" w:lineRule="auto"/>
      <w:jc w:val="right"/>
    </w:pPr>
    <w:rPr>
      <w:rFonts w:cs="Arial"/>
      <w:szCs w:val="20"/>
    </w:rPr>
  </w:style>
  <w:style w:type="character" w:styleId="FooterChar" w:customStyle="1">
    <w:name w:val="Footer Char"/>
    <w:basedOn w:val="DefaultParagraphFont"/>
    <w:link w:val="Footer"/>
    <w:rsid w:val="00F032B7"/>
    <w:rPr>
      <w:rFonts w:ascii="Helvetica" w:hAnsi="Helvetica" w:eastAsia="Arial" w:cs="Arial"/>
      <w:kern w:val="0"/>
      <w:sz w:val="26"/>
      <w:szCs w:val="20"/>
      <w14:ligatures w14:val="none"/>
    </w:rPr>
  </w:style>
  <w:style w:type="character" w:styleId="Hyperlink">
    <w:name w:val="Hyperlink"/>
    <w:basedOn w:val="DefaultParagraphFont"/>
    <w:uiPriority w:val="99"/>
    <w:rsid w:val="00F032B7"/>
    <w:rPr>
      <w:color w:val="0E2345"/>
      <w:u w:val="single"/>
    </w:rPr>
  </w:style>
  <w:style w:type="paragraph" w:styleId="ListParagraph">
    <w:name w:val="List Paragraph"/>
    <w:basedOn w:val="Normal"/>
    <w:rsid w:val="00F032B7"/>
    <w:pPr>
      <w:numPr>
        <w:numId w:val="1"/>
      </w:numPr>
      <w:spacing w:before="120"/>
    </w:pPr>
  </w:style>
  <w:style w:type="paragraph" w:styleId="Title">
    <w:name w:val="Title"/>
    <w:basedOn w:val="Normal"/>
    <w:next w:val="Normal"/>
    <w:link w:val="TitleChar"/>
    <w:uiPriority w:val="10"/>
    <w:qFormat/>
    <w:rsid w:val="00F46503"/>
    <w:pPr>
      <w:spacing w:before="360" w:after="240"/>
      <w:jc w:val="center"/>
    </w:pPr>
    <w:rPr>
      <w:rFonts w:eastAsia="Times New Roman"/>
      <w:b/>
      <w:smallCaps/>
      <w:spacing w:val="-10"/>
      <w:kern w:val="3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46503"/>
    <w:rPr>
      <w:rFonts w:eastAsia="Times New Roman" w:cs="Times New Roman"/>
      <w:b/>
      <w:smallCaps/>
      <w:spacing w:val="-10"/>
      <w:kern w:val="3"/>
      <w:sz w:val="56"/>
      <w:szCs w:val="56"/>
      <w14:ligatures w14:val="none"/>
    </w:rPr>
  </w:style>
  <w:style w:type="paragraph" w:styleId="HeaderTop" w:customStyle="1">
    <w:name w:val="Header Top"/>
    <w:basedOn w:val="Normal"/>
    <w:rsid w:val="002A7A7F"/>
    <w:pPr>
      <w:spacing w:before="60" w:after="0"/>
      <w:jc w:val="right"/>
    </w:pPr>
    <w:rPr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rsid w:val="00F032B7"/>
    <w:pPr>
      <w:keepNext/>
      <w:keepLines/>
      <w:tabs>
        <w:tab w:val="right" w:leader="underscore" w:pos="9016"/>
      </w:tabs>
    </w:pPr>
    <w:rPr>
      <w:b/>
    </w:rPr>
  </w:style>
  <w:style w:type="numbering" w:styleId="LFO14" w:customStyle="1">
    <w:name w:val="LFO14"/>
    <w:basedOn w:val="NoList"/>
    <w:rsid w:val="00F032B7"/>
    <w:pPr>
      <w:numPr>
        <w:numId w:val="1"/>
      </w:numPr>
    </w:pPr>
  </w:style>
  <w:style w:type="character" w:styleId="Heading2Char" w:customStyle="1">
    <w:name w:val="Heading 2 Char"/>
    <w:basedOn w:val="DefaultParagraphFont"/>
    <w:link w:val="Heading2"/>
    <w:uiPriority w:val="9"/>
    <w:rsid w:val="00F46503"/>
    <w:rPr>
      <w:rFonts w:eastAsiaTheme="majorEastAsia" w:cstheme="majorBidi"/>
      <w:b/>
      <w:kern w:val="0"/>
      <w:sz w:val="32"/>
      <w:szCs w:val="26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F46503"/>
    <w:rPr>
      <w:rFonts w:eastAsiaTheme="majorEastAsia" w:cstheme="majorBidi"/>
      <w:b/>
      <w:kern w:val="0"/>
      <w:sz w:val="3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B7"/>
    <w:pPr>
      <w:numPr>
        <w:ilvl w:val="1"/>
      </w:numPr>
      <w:spacing w:after="0"/>
      <w:ind w:left="720"/>
    </w:pPr>
    <w:rPr>
      <w:rFonts w:eastAsiaTheme="minorEastAsia" w:cstheme="minorBidi"/>
      <w:b/>
      <w:color w:val="000000" w:themeColor="text1"/>
      <w:spacing w:val="15"/>
      <w:sz w:val="28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F519B7"/>
    <w:rPr>
      <w:rFonts w:eastAsiaTheme="minorEastAsia"/>
      <w:b/>
      <w:color w:val="000000" w:themeColor="text1"/>
      <w:spacing w:val="15"/>
      <w:kern w:val="0"/>
      <w:sz w:val="28"/>
      <w14:ligatures w14:val="none"/>
    </w:rPr>
  </w:style>
  <w:style w:type="character" w:styleId="SubtleEmphasis">
    <w:name w:val="Subtle Emphasis"/>
    <w:basedOn w:val="DefaultParagraphFont"/>
    <w:uiPriority w:val="19"/>
    <w:rsid w:val="00DA59B1"/>
    <w:rPr>
      <w:rFonts w:ascii="Helvetica" w:hAnsi="Helvetica"/>
      <w:i/>
      <w:iCs/>
      <w:color w:val="404040" w:themeColor="text1" w:themeTint="BF"/>
      <w:sz w:val="26"/>
    </w:rPr>
  </w:style>
  <w:style w:type="character" w:styleId="Emphasis">
    <w:name w:val="Emphasis"/>
    <w:basedOn w:val="DefaultParagraphFont"/>
    <w:uiPriority w:val="20"/>
    <w:rsid w:val="00CD7358"/>
    <w:rPr>
      <w:rFonts w:ascii="Helvetica" w:hAnsi="Helvetica"/>
      <w:i w:val="0"/>
      <w:iCs/>
      <w:sz w:val="26"/>
    </w:rPr>
  </w:style>
  <w:style w:type="character" w:styleId="IntenseEmphasis">
    <w:name w:val="Intense Emphasis"/>
    <w:basedOn w:val="DefaultParagraphFont"/>
    <w:uiPriority w:val="21"/>
    <w:rsid w:val="00DA59B1"/>
    <w:rPr>
      <w:rFonts w:ascii="Helvetica" w:hAnsi="Helvetica"/>
      <w:i/>
      <w:iCs/>
      <w:color w:val="4472C4" w:themeColor="accent1"/>
      <w:sz w:val="26"/>
    </w:rPr>
  </w:style>
  <w:style w:type="character" w:styleId="Strong">
    <w:name w:val="Strong"/>
    <w:basedOn w:val="DefaultParagraphFont"/>
    <w:uiPriority w:val="22"/>
    <w:qFormat/>
    <w:rsid w:val="00DA59B1"/>
    <w:rPr>
      <w:rFonts w:ascii="Helvetica" w:hAnsi="Helvetica"/>
      <w:b/>
      <w:bCs/>
      <w:color w:val="auto"/>
      <w:sz w:val="26"/>
    </w:rPr>
  </w:style>
  <w:style w:type="paragraph" w:styleId="Quote">
    <w:name w:val="Quote"/>
    <w:basedOn w:val="Normal"/>
    <w:next w:val="Normal"/>
    <w:link w:val="QuoteChar"/>
    <w:uiPriority w:val="29"/>
    <w:rsid w:val="00DA59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A59B1"/>
    <w:rPr>
      <w:rFonts w:ascii="Helvetica" w:hAnsi="Helvetica" w:eastAsia="Arial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58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7358"/>
    <w:rPr>
      <w:rFonts w:ascii="Helvetica" w:hAnsi="Helvetica" w:eastAsia="Arial" w:cs="Times New Roman"/>
      <w:iCs/>
      <w:color w:val="4472C4" w:themeColor="accent1"/>
      <w:kern w:val="0"/>
      <w:sz w:val="26"/>
      <w:szCs w:val="26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DA59B1"/>
    <w:rPr>
      <w:rFonts w:ascii="Helvetica" w:hAnsi="Helvetica"/>
      <w:smallCaps/>
      <w:color w:val="5A5A5A" w:themeColor="text1" w:themeTint="A5"/>
      <w:sz w:val="26"/>
    </w:rPr>
  </w:style>
  <w:style w:type="character" w:styleId="IntenseReference">
    <w:name w:val="Intense Reference"/>
    <w:basedOn w:val="DefaultParagraphFont"/>
    <w:uiPriority w:val="32"/>
    <w:qFormat/>
    <w:rsid w:val="00DA59B1"/>
    <w:rPr>
      <w:rFonts w:ascii="Helvetica" w:hAnsi="Helvetica"/>
      <w:b/>
      <w:bCs/>
      <w:smallCaps/>
      <w:color w:val="4472C4" w:themeColor="accent1"/>
      <w:spacing w:val="5"/>
      <w:sz w:val="26"/>
    </w:rPr>
  </w:style>
  <w:style w:type="character" w:styleId="BookTitle">
    <w:name w:val="Book Title"/>
    <w:basedOn w:val="DefaultParagraphFont"/>
    <w:uiPriority w:val="33"/>
    <w:rsid w:val="00DA59B1"/>
    <w:rPr>
      <w:rFonts w:ascii="Helvetica" w:hAnsi="Helvetica"/>
      <w:b/>
      <w:bCs/>
      <w:i/>
      <w:iCs/>
      <w:spacing w:val="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73D31"/>
    <w:pPr>
      <w:tabs>
        <w:tab w:val="right" w:leader="underscore" w:pos="9016"/>
      </w:tabs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5D7A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617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46503"/>
    <w:pPr>
      <w:suppressAutoHyphens w:val="0"/>
      <w:autoSpaceDN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F60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26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2648D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C5B8B"/>
    <w:pPr>
      <w:suppressAutoHyphens w:val="0"/>
      <w:autoSpaceDN/>
      <w:spacing w:before="100" w:beforeAutospacing="1" w:after="100" w:afterAutospacing="1" w:line="240" w:lineRule="auto"/>
      <w:contextualSpacing w:val="0"/>
    </w:pPr>
    <w:rPr>
      <w:rFonts w:ascii="Times New Roman" w:hAnsi="Times New Roman" w:eastAsia="Times New Roman"/>
      <w:sz w:val="24"/>
      <w:szCs w:val="24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75513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  <w:contextualSpacing w:val="0"/>
    </w:pPr>
    <w:rPr>
      <w:rFonts w:ascii="Courier New" w:hAnsi="Courier New" w:eastAsia="Times New Roman" w:cs="Courier New"/>
      <w:sz w:val="20"/>
      <w:szCs w:val="20"/>
      <w:lang w:val="en-US" w:eastAsia="zh-C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73B2F"/>
    <w:rPr>
      <w:rFonts w:ascii="Courier New" w:hAnsi="Courier New" w:eastAsia="Times New Roman" w:cs="Courier New"/>
      <w:kern w:val="0"/>
      <w:sz w:val="20"/>
      <w:szCs w:val="20"/>
      <w:lang w:val="en-US"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3B2F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pgadmin.org/docs/pgadmin4/development/erd_tool.html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ocha/OneDrive%20-%20Technological%20University%20Dublin/Modules%202023-24/Databases%201/Week%201%20-%20Introduction%20to%20Databases/Lab%201/Lab%201%20-%20Installing%20PostGres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e8872b-6cbd-4bc2-a1b1-93bd9d636a9c" xsi:nil="true"/>
    <lcf76f155ced4ddcb4097134ff3c332f xmlns="5fa573f1-0388-4933-b06f-1f1a0fb87c89">
      <Terms xmlns="http://schemas.microsoft.com/office/infopath/2007/PartnerControls"/>
    </lcf76f155ced4ddcb4097134ff3c332f>
    <SharedWithUsers xmlns="7fe8872b-6cbd-4bc2-a1b1-93bd9d636a9c">
      <UserInfo>
        <DisplayName>School of Computer Science-Staff-City Members</DisplayName>
        <AccountId>138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374BB96A3DE46B150CC6A9F517AE9" ma:contentTypeVersion="17" ma:contentTypeDescription="Create a new document." ma:contentTypeScope="" ma:versionID="8e55672a6cd35329aa98f13185405290">
  <xsd:schema xmlns:xsd="http://www.w3.org/2001/XMLSchema" xmlns:xs="http://www.w3.org/2001/XMLSchema" xmlns:p="http://schemas.microsoft.com/office/2006/metadata/properties" xmlns:ns2="5fa573f1-0388-4933-b06f-1f1a0fb87c89" xmlns:ns3="7fe8872b-6cbd-4bc2-a1b1-93bd9d636a9c" targetNamespace="http://schemas.microsoft.com/office/2006/metadata/properties" ma:root="true" ma:fieldsID="cdd13ec41790b5451f326938c99a02fb" ns2:_="" ns3:_="">
    <xsd:import namespace="5fa573f1-0388-4933-b06f-1f1a0fb87c89"/>
    <xsd:import namespace="7fe8872b-6cbd-4bc2-a1b1-93bd9d636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73f1-0388-4933-b06f-1f1a0fb87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168bf0-f213-4887-af2e-cac682fa24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8872b-6cbd-4bc2-a1b1-93bd9d63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5aa41c-e4fb-41a8-90d6-833c8917b781}" ma:internalName="TaxCatchAll" ma:showField="CatchAllData" ma:web="7fe8872b-6cbd-4bc2-a1b1-93bd9d636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B7733-D0C7-4084-A216-5E1E464F60A8}">
  <ds:schemaRefs>
    <ds:schemaRef ds:uri="http://schemas.microsoft.com/office/2006/metadata/properties"/>
    <ds:schemaRef ds:uri="http://schemas.microsoft.com/office/infopath/2007/PartnerControls"/>
    <ds:schemaRef ds:uri="7fe8872b-6cbd-4bc2-a1b1-93bd9d636a9c"/>
    <ds:schemaRef ds:uri="5fa573f1-0388-4933-b06f-1f1a0fb87c89"/>
  </ds:schemaRefs>
</ds:datastoreItem>
</file>

<file path=customXml/itemProps2.xml><?xml version="1.0" encoding="utf-8"?>
<ds:datastoreItem xmlns:ds="http://schemas.openxmlformats.org/officeDocument/2006/customXml" ds:itemID="{4E93A54F-FF9C-401A-BACA-52E7EB71AD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D5BA97-38EE-48CD-8A37-E095E760B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73f1-0388-4933-b06f-1f1a0fb87c89"/>
    <ds:schemaRef ds:uri="7fe8872b-6cbd-4bc2-a1b1-93bd9d636a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88D17E-E625-D546-841A-F3085FE0E51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Lab 1 - Installing PostGres.dotx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Mariana Rocha</dc:creator>
  <keywords/>
  <dc:description/>
  <lastModifiedBy>Mariana Rocha</lastModifiedBy>
  <revision>6</revision>
  <dcterms:created xsi:type="dcterms:W3CDTF">2025-09-03T12:43:00.0000000Z</dcterms:created>
  <dcterms:modified xsi:type="dcterms:W3CDTF">2025-09-22T12:42:02.9372107Z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0x01010060F374BB96A3DE46B150CC6A9F517AE9</vt:lpwstr>
  </property>
  <property fmtid="{D5CDD505-2E9C-101B-9397-08002B2CF9AE}" pid="3" name="MediaServiceImageTags">
    <vt:lpwstr/>
  </property>
</Properties>
</file>